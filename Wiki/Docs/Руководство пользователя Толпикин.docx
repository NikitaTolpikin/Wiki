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F3C" w:rsidRPr="002D1F3C" w:rsidRDefault="002D1F3C" w:rsidP="002D1F3C">
      <w:pPr>
        <w:spacing w:after="0" w:line="240" w:lineRule="auto"/>
        <w:ind w:firstLine="0"/>
        <w:jc w:val="center"/>
        <w:rPr>
          <w:rFonts w:ascii="Times New Roman" w:hAnsi="Times New Roman"/>
          <w:b/>
          <w:sz w:val="28"/>
          <w:szCs w:val="24"/>
        </w:rPr>
      </w:pPr>
      <w:r w:rsidRPr="002D1F3C">
        <w:rPr>
          <w:rFonts w:ascii="Times New Roman" w:hAnsi="Times New Roman"/>
          <w:b/>
          <w:sz w:val="28"/>
          <w:szCs w:val="24"/>
        </w:rPr>
        <w:t>МИНИСТЕРСТВО ОБРАЗОВАНИЯ И НАУКИ РОССИЙСКОЙ ФЕДЕРАЦИИ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b/>
          <w:sz w:val="28"/>
          <w:szCs w:val="24"/>
        </w:rPr>
        <w:t>«Национальный исследовательский Томский политехнический университет»</w:t>
      </w:r>
      <w:r w:rsidRPr="002D1F3C">
        <w:rPr>
          <w:rFonts w:ascii="Times New Roman" w:hAnsi="Times New Roman"/>
          <w:b/>
          <w:sz w:val="28"/>
          <w:szCs w:val="24"/>
        </w:rPr>
        <w:cr/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Инженерная школа информационных технологий и робототехники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Направление «Информационные системы и технологии»</w:t>
      </w:r>
      <w:r w:rsidRPr="002D1F3C">
        <w:rPr>
          <w:rFonts w:ascii="Times New Roman" w:hAnsi="Times New Roman"/>
          <w:sz w:val="28"/>
          <w:szCs w:val="24"/>
        </w:rPr>
        <w:cr/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Отчёт по курсовому проекту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b/>
          <w:sz w:val="28"/>
          <w:szCs w:val="24"/>
        </w:rPr>
        <w:t>«</w:t>
      </w:r>
      <w:r w:rsidR="00E4535B">
        <w:rPr>
          <w:rFonts w:ascii="Times New Roman" w:hAnsi="Times New Roman"/>
          <w:b/>
          <w:sz w:val="28"/>
          <w:szCs w:val="24"/>
          <w:lang w:val="en-US"/>
        </w:rPr>
        <w:t>Wiki-</w:t>
      </w:r>
      <w:r w:rsidR="00E4535B">
        <w:rPr>
          <w:rFonts w:ascii="Times New Roman" w:hAnsi="Times New Roman"/>
          <w:b/>
          <w:sz w:val="28"/>
          <w:szCs w:val="24"/>
        </w:rPr>
        <w:t>словарь</w:t>
      </w:r>
      <w:bookmarkStart w:id="0" w:name="_GoBack"/>
      <w:bookmarkEnd w:id="0"/>
      <w:r w:rsidRPr="002D1F3C">
        <w:rPr>
          <w:rFonts w:ascii="Times New Roman" w:hAnsi="Times New Roman"/>
          <w:b/>
          <w:sz w:val="28"/>
          <w:szCs w:val="24"/>
        </w:rPr>
        <w:t>»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jc w:val="center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 xml:space="preserve">по дисциплине </w:t>
      </w:r>
      <w:r w:rsidRPr="002D1F3C">
        <w:rPr>
          <w:rFonts w:ascii="Times New Roman" w:hAnsi="Times New Roman"/>
          <w:b/>
          <w:sz w:val="28"/>
          <w:szCs w:val="24"/>
        </w:rPr>
        <w:t>«Интернет-технологии»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Выполнил: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Студент группы 8И</w:t>
      </w:r>
      <w:r w:rsidR="00E4535B">
        <w:rPr>
          <w:rFonts w:ascii="Times New Roman" w:hAnsi="Times New Roman"/>
          <w:sz w:val="28"/>
          <w:szCs w:val="24"/>
        </w:rPr>
        <w:t>7</w:t>
      </w:r>
      <w:r w:rsidRPr="002D1F3C">
        <w:rPr>
          <w:rFonts w:ascii="Times New Roman" w:hAnsi="Times New Roman"/>
          <w:sz w:val="28"/>
          <w:szCs w:val="24"/>
        </w:rPr>
        <w:t>А</w:t>
      </w:r>
      <w:r w:rsidRPr="002D1F3C">
        <w:rPr>
          <w:rFonts w:ascii="Times New Roman" w:hAnsi="Times New Roman"/>
          <w:sz w:val="28"/>
          <w:szCs w:val="24"/>
        </w:rPr>
        <w:tab/>
      </w:r>
      <w:r w:rsidRPr="002D1F3C">
        <w:rPr>
          <w:rFonts w:ascii="Times New Roman" w:hAnsi="Times New Roman"/>
          <w:sz w:val="28"/>
          <w:szCs w:val="24"/>
        </w:rPr>
        <w:tab/>
      </w:r>
      <w:r w:rsidR="00E4535B">
        <w:rPr>
          <w:rFonts w:ascii="Times New Roman" w:hAnsi="Times New Roman"/>
          <w:sz w:val="28"/>
          <w:szCs w:val="24"/>
        </w:rPr>
        <w:t>Толпикин Н.В</w:t>
      </w:r>
      <w:r w:rsidRPr="002D1F3C">
        <w:rPr>
          <w:rFonts w:ascii="Times New Roman" w:hAnsi="Times New Roman"/>
          <w:sz w:val="28"/>
          <w:szCs w:val="24"/>
        </w:rPr>
        <w:t>.</w:t>
      </w:r>
      <w:r w:rsidRPr="002D1F3C">
        <w:rPr>
          <w:rFonts w:ascii="Times New Roman" w:hAnsi="Times New Roman"/>
          <w:sz w:val="28"/>
          <w:szCs w:val="24"/>
        </w:rPr>
        <w:tab/>
        <w:t xml:space="preserve">          ____________________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Проверил: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  <w:r w:rsidRPr="002D1F3C">
        <w:rPr>
          <w:rFonts w:ascii="Times New Roman" w:hAnsi="Times New Roman"/>
          <w:sz w:val="28"/>
          <w:szCs w:val="24"/>
        </w:rPr>
        <w:t>Доцент ОИТ</w:t>
      </w:r>
      <w:r w:rsidRPr="002D1F3C">
        <w:rPr>
          <w:rFonts w:ascii="Times New Roman" w:hAnsi="Times New Roman"/>
          <w:sz w:val="28"/>
          <w:szCs w:val="24"/>
        </w:rPr>
        <w:tab/>
      </w:r>
      <w:r w:rsidRPr="002D1F3C">
        <w:rPr>
          <w:rFonts w:ascii="Times New Roman" w:hAnsi="Times New Roman"/>
          <w:sz w:val="28"/>
          <w:szCs w:val="24"/>
        </w:rPr>
        <w:tab/>
      </w:r>
      <w:r w:rsidRPr="002D1F3C">
        <w:rPr>
          <w:rFonts w:ascii="Times New Roman" w:hAnsi="Times New Roman"/>
          <w:sz w:val="28"/>
          <w:szCs w:val="24"/>
        </w:rPr>
        <w:tab/>
        <w:t>Цапко С.Г.</w:t>
      </w:r>
      <w:r w:rsidRPr="002D1F3C">
        <w:rPr>
          <w:rFonts w:ascii="Times New Roman" w:hAnsi="Times New Roman"/>
          <w:sz w:val="28"/>
          <w:szCs w:val="24"/>
        </w:rPr>
        <w:tab/>
      </w:r>
      <w:r w:rsidRPr="002D1F3C">
        <w:rPr>
          <w:rFonts w:ascii="Times New Roman" w:hAnsi="Times New Roman"/>
          <w:sz w:val="28"/>
          <w:szCs w:val="24"/>
        </w:rPr>
        <w:tab/>
      </w:r>
      <w:r w:rsidRPr="002D1F3C">
        <w:rPr>
          <w:rFonts w:ascii="Times New Roman" w:hAnsi="Times New Roman"/>
          <w:sz w:val="28"/>
          <w:szCs w:val="24"/>
        </w:rPr>
        <w:tab/>
        <w:t>____________________</w:t>
      </w: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Pr="002D1F3C" w:rsidRDefault="002D1F3C" w:rsidP="002D1F3C">
      <w:pPr>
        <w:tabs>
          <w:tab w:val="clear" w:pos="2552"/>
        </w:tabs>
        <w:spacing w:before="0" w:after="0" w:line="240" w:lineRule="auto"/>
        <w:ind w:right="0" w:firstLine="0"/>
        <w:rPr>
          <w:rFonts w:ascii="Times New Roman" w:hAnsi="Times New Roman"/>
          <w:sz w:val="28"/>
          <w:szCs w:val="24"/>
        </w:rPr>
      </w:pPr>
    </w:p>
    <w:p w:rsidR="002D1F3C" w:rsidRDefault="002D1F3C">
      <w:pPr>
        <w:tabs>
          <w:tab w:val="clear" w:pos="2552"/>
        </w:tabs>
        <w:spacing w:before="0" w:after="0" w:line="240" w:lineRule="auto"/>
        <w:ind w:right="0" w:firstLine="0"/>
        <w:jc w:val="left"/>
      </w:pPr>
    </w:p>
    <w:p w:rsidR="00687058" w:rsidRPr="00687058" w:rsidRDefault="00687058" w:rsidP="007504A8"/>
    <w:p w:rsidR="00687058" w:rsidRPr="00687058" w:rsidRDefault="00687058" w:rsidP="007504A8"/>
    <w:p w:rsidR="00687058" w:rsidRPr="00687058" w:rsidRDefault="00687058" w:rsidP="007504A8">
      <w:pPr>
        <w:rPr>
          <w:rFonts w:eastAsiaTheme="majorEastAsia"/>
          <w:lang w:eastAsia="en-US"/>
        </w:rPr>
      </w:pPr>
    </w:p>
    <w:p w:rsidR="00687058" w:rsidRDefault="00687058" w:rsidP="007504A8">
      <w:pPr>
        <w:rPr>
          <w:lang w:eastAsia="en-US"/>
        </w:rPr>
      </w:pPr>
    </w:p>
    <w:p w:rsidR="00703774" w:rsidRDefault="00703774" w:rsidP="00703774">
      <w:pPr>
        <w:pStyle w:val="phtitlepageother"/>
      </w:pPr>
    </w:p>
    <w:p w:rsidR="00687058" w:rsidRPr="00C12FD5" w:rsidRDefault="00687058" w:rsidP="00703774">
      <w:pPr>
        <w:pStyle w:val="phtitlepageother"/>
      </w:pPr>
    </w:p>
    <w:p w:rsidR="00245628" w:rsidRPr="00C12FD5" w:rsidRDefault="00245628" w:rsidP="00703774">
      <w:pPr>
        <w:pStyle w:val="phtitlepageother"/>
      </w:pPr>
    </w:p>
    <w:p w:rsidR="00703774" w:rsidRPr="003B3D40" w:rsidRDefault="00703774" w:rsidP="00703774">
      <w:pPr>
        <w:pStyle w:val="phtitlepageother"/>
      </w:pPr>
    </w:p>
    <w:p w:rsidR="00703774" w:rsidRPr="003B3D40" w:rsidRDefault="00703774" w:rsidP="00703774">
      <w:pPr>
        <w:pStyle w:val="phtitlepageother"/>
      </w:pPr>
    </w:p>
    <w:p w:rsidR="00703774" w:rsidRPr="003B3D40" w:rsidRDefault="00703774" w:rsidP="00703774">
      <w:pPr>
        <w:pStyle w:val="phtitlepageother"/>
      </w:pPr>
    </w:p>
    <w:p w:rsidR="00687058" w:rsidRDefault="00E4535B" w:rsidP="00703774">
      <w:pPr>
        <w:pStyle w:val="phtitlepagedocument"/>
        <w:rPr>
          <w:sz w:val="32"/>
          <w:szCs w:val="32"/>
        </w:rPr>
      </w:pPr>
      <w:bookmarkStart w:id="1" w:name="OLE_LINK1"/>
      <w:bookmarkStart w:id="2" w:name="OLE_LINK2"/>
      <w:r>
        <w:rPr>
          <w:sz w:val="32"/>
          <w:szCs w:val="32"/>
        </w:rPr>
        <w:t>Интернет-портал «</w:t>
      </w:r>
      <w:r>
        <w:rPr>
          <w:sz w:val="32"/>
          <w:szCs w:val="32"/>
          <w:lang w:val="en-US"/>
        </w:rPr>
        <w:t>Wiki</w:t>
      </w:r>
      <w:r>
        <w:rPr>
          <w:sz w:val="32"/>
          <w:szCs w:val="32"/>
        </w:rPr>
        <w:t>-словарь»</w:t>
      </w:r>
    </w:p>
    <w:p w:rsidR="00703774" w:rsidRPr="002D0524" w:rsidRDefault="007D0BA7" w:rsidP="00703774">
      <w:pPr>
        <w:pStyle w:val="phtitlepagedocument"/>
      </w:pPr>
      <w:r>
        <w:fldChar w:fldCharType="begin"/>
      </w:r>
      <w:r>
        <w:instrText xml:space="preserve"> DOCPROPERTY  Title  \* MERGEFORMAT </w:instrText>
      </w:r>
      <w:r>
        <w:fldChar w:fldCharType="separate"/>
      </w:r>
      <w:r w:rsidR="001C4507">
        <w:t xml:space="preserve">Руководство </w:t>
      </w:r>
      <w:r w:rsidR="00687058">
        <w:t>пользователя</w:t>
      </w:r>
      <w:r>
        <w:fldChar w:fldCharType="end"/>
      </w:r>
    </w:p>
    <w:bookmarkEnd w:id="1"/>
    <w:bookmarkEnd w:id="2"/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703774" w:rsidRDefault="00703774" w:rsidP="00703774">
      <w:pPr>
        <w:pStyle w:val="phtitlepageother"/>
      </w:pPr>
    </w:p>
    <w:p w:rsidR="003454B5" w:rsidRDefault="003454B5" w:rsidP="002D1F3C">
      <w:pPr>
        <w:pStyle w:val="a6"/>
        <w:ind w:firstLine="0"/>
        <w:sectPr w:rsidR="003454B5" w:rsidSect="00501EFF">
          <w:footerReference w:type="default" r:id="rId7"/>
          <w:pgSz w:w="11906" w:h="16838" w:code="9"/>
          <w:pgMar w:top="567" w:right="567" w:bottom="3686" w:left="1134" w:header="284" w:footer="709" w:gutter="0"/>
          <w:cols w:space="708"/>
          <w:docGrid w:linePitch="360"/>
        </w:sectPr>
      </w:pPr>
    </w:p>
    <w:p w:rsidR="00E4535B" w:rsidRDefault="00E4535B" w:rsidP="00E4535B">
      <w:pPr>
        <w:pStyle w:val="phcontent"/>
      </w:pPr>
      <w:r>
        <w:lastRenderedPageBreak/>
        <w:t>Содержание</w:t>
      </w:r>
    </w:p>
    <w:p w:rsidR="00E4535B" w:rsidRDefault="00E4535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8586794" w:history="1">
        <w:r w:rsidRPr="00C51696">
          <w:rPr>
            <w:rStyle w:val="a3"/>
            <w:noProof/>
          </w:rPr>
          <w:t>Термины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68586795" w:history="1">
        <w:r w:rsidRPr="00C51696">
          <w:rPr>
            <w:rStyle w:val="a3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796" w:history="1">
        <w:r w:rsidRPr="00C51696">
          <w:rPr>
            <w:rStyle w:val="a3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Полное наименование системы и ее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797" w:history="1">
        <w:r w:rsidRPr="00C51696">
          <w:rPr>
            <w:rStyle w:val="a3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798" w:history="1">
        <w:r w:rsidRPr="00C51696">
          <w:rPr>
            <w:rStyle w:val="a3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Краткое описание возможностей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68586799" w:history="1">
        <w:r w:rsidRPr="00C51696">
          <w:rPr>
            <w:rStyle w:val="a3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Назначение и условия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00" w:history="1">
        <w:r w:rsidRPr="00C51696">
          <w:rPr>
            <w:rStyle w:val="a3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Назначение и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01" w:history="1">
        <w:r w:rsidRPr="00C51696">
          <w:rPr>
            <w:rStyle w:val="a3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Техническое и программное обеспечение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02" w:history="1">
        <w:r w:rsidRPr="00C51696">
          <w:rPr>
            <w:rStyle w:val="a3"/>
            <w:noProof/>
            <w:lang w:bidi="hi-IN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  <w:lang w:bidi="hi-IN"/>
          </w:rPr>
          <w:t>Требования к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68586803" w:history="1">
        <w:r w:rsidRPr="00C51696">
          <w:rPr>
            <w:rStyle w:val="a3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Подготовка к работе. Установка и настройка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04" w:history="1">
        <w:r w:rsidRPr="00C51696">
          <w:rPr>
            <w:rStyle w:val="a3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Установка и настройка системного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05" w:history="1">
        <w:r w:rsidRPr="00C51696">
          <w:rPr>
            <w:rStyle w:val="a3"/>
            <w:noProof/>
          </w:rPr>
          <w:t>3.1.1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Развертывание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06" w:history="1">
        <w:r w:rsidRPr="00C51696">
          <w:rPr>
            <w:rStyle w:val="a3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Проверка работоспособности системы после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68586807" w:history="1">
        <w:r w:rsidRPr="00C51696">
          <w:rPr>
            <w:rStyle w:val="a3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Описание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08" w:history="1">
        <w:r w:rsidRPr="00C51696">
          <w:rPr>
            <w:rStyle w:val="a3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Операции гостя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09" w:history="1">
        <w:r w:rsidRPr="00C51696">
          <w:rPr>
            <w:rStyle w:val="a3"/>
            <w:noProof/>
          </w:rPr>
          <w:t>4.1.1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Поиск по словарю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10" w:history="1">
        <w:r w:rsidRPr="00C51696">
          <w:rPr>
            <w:rStyle w:val="a3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Операции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1" w:history="1">
        <w:r w:rsidRPr="00C51696">
          <w:rPr>
            <w:rStyle w:val="a3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Создание статьи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2" w:history="1">
        <w:r w:rsidRPr="00C51696">
          <w:rPr>
            <w:rStyle w:val="a3"/>
            <w:noProof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Правка статьи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3" w:history="1">
        <w:r w:rsidRPr="00C51696">
          <w:rPr>
            <w:rStyle w:val="a3"/>
            <w:noProof/>
          </w:rPr>
          <w:t>4.2.3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Просмотр своих правок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4" w:history="1">
        <w:r w:rsidRPr="00C51696">
          <w:rPr>
            <w:rStyle w:val="a3"/>
            <w:noProof/>
          </w:rPr>
          <w:t>4.2.4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Комментирование своих правок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15" w:history="1">
        <w:r w:rsidRPr="00C51696">
          <w:rPr>
            <w:rStyle w:val="a3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Операции модератора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6" w:history="1">
        <w:r w:rsidRPr="00C51696">
          <w:rPr>
            <w:rStyle w:val="a3"/>
            <w:noProof/>
          </w:rPr>
          <w:t>4.3.1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Просмотр правок назначенных статей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7" w:history="1">
        <w:r w:rsidRPr="00C51696">
          <w:rPr>
            <w:rStyle w:val="a3"/>
            <w:noProof/>
          </w:rPr>
          <w:t>4.3.1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Смена статуса правки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18" w:history="1">
        <w:r w:rsidRPr="00C51696">
          <w:rPr>
            <w:rStyle w:val="a3"/>
            <w:noProof/>
          </w:rPr>
          <w:t>4.3.2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Комментирование правки назначенных статей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19" w:history="1">
        <w:r w:rsidRPr="00C51696">
          <w:rPr>
            <w:rStyle w:val="a3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Операции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20" w:history="1">
        <w:r w:rsidRPr="00C51696">
          <w:rPr>
            <w:rStyle w:val="a3"/>
            <w:noProof/>
          </w:rPr>
          <w:t>4.4.1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Просмотр таблиц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21" w:history="1">
        <w:r w:rsidRPr="00C51696">
          <w:rPr>
            <w:rStyle w:val="a3"/>
            <w:noProof/>
          </w:rPr>
          <w:t>4.4.2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Создание новых записей в сущностях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22" w:history="1">
        <w:r w:rsidRPr="00C51696">
          <w:rPr>
            <w:rStyle w:val="a3"/>
            <w:noProof/>
          </w:rPr>
          <w:t>4.4.3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Редактирование записей в сущностях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31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68586823" w:history="1">
        <w:r w:rsidRPr="00C51696">
          <w:rPr>
            <w:rStyle w:val="a3"/>
            <w:noProof/>
          </w:rPr>
          <w:t>4.4.4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Удаление записей в сущностях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24" w:history="1">
        <w:r w:rsidRPr="00C51696">
          <w:rPr>
            <w:rStyle w:val="a3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Обновление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25" w:history="1">
        <w:r w:rsidRPr="00C51696">
          <w:rPr>
            <w:rStyle w:val="a3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Проверка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10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68586826" w:history="1">
        <w:r w:rsidRPr="00C51696">
          <w:rPr>
            <w:rStyle w:val="a3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Аварийные ситуации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27" w:history="1">
        <w:r w:rsidRPr="00C51696">
          <w:rPr>
            <w:rStyle w:val="a3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Сбой в системе электроснабжения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28" w:history="1">
        <w:r w:rsidRPr="00C51696">
          <w:rPr>
            <w:rStyle w:val="a3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Ошибки в работе аппаратных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535B" w:rsidRDefault="00E4535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586829" w:history="1">
        <w:r w:rsidRPr="00C51696">
          <w:rPr>
            <w:rStyle w:val="a3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51696">
          <w:rPr>
            <w:rStyle w:val="a3"/>
            <w:noProof/>
          </w:rPr>
          <w:t>Ошибки, связанные с программным обеспечением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_Toc68586829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4535B" w:rsidRDefault="00E4535B" w:rsidP="00E4535B">
      <w:pPr>
        <w:pStyle w:val="phheader1withoutnum"/>
      </w:pPr>
      <w:r>
        <w:lastRenderedPageBreak/>
        <w:fldChar w:fldCharType="end"/>
      </w:r>
      <w:bookmarkStart w:id="3" w:name="_Toc68586794"/>
      <w:r>
        <w:t>Термины и сокращения</w:t>
      </w:r>
      <w:bookmarkEnd w:id="3"/>
    </w:p>
    <w:p w:rsidR="00E4535B" w:rsidRPr="000F4DE3" w:rsidRDefault="00E4535B" w:rsidP="00E4535B">
      <w:pPr>
        <w:pStyle w:val="phnormal"/>
      </w:pPr>
      <w:r w:rsidRPr="000F4DE3">
        <w:t>В настоящем документе используются следующие сокращения, термины и соответствующие им определения.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51"/>
        <w:gridCol w:w="6610"/>
      </w:tblGrid>
      <w:tr w:rsidR="00E4535B" w:rsidRPr="00116CB0" w:rsidTr="00E16969">
        <w:tc>
          <w:tcPr>
            <w:tcW w:w="0" w:type="auto"/>
            <w:shd w:val="clear" w:color="auto" w:fill="auto"/>
          </w:tcPr>
          <w:p w:rsidR="00E4535B" w:rsidRPr="0085027B" w:rsidRDefault="00E4535B" w:rsidP="00E16969">
            <w:pPr>
              <w:pStyle w:val="phtablecolcaption"/>
              <w:rPr>
                <w:rStyle w:val="phinlineguiitem"/>
                <w:noProof w:val="0"/>
              </w:rPr>
            </w:pPr>
            <w:r>
              <w:rPr>
                <w:rStyle w:val="phinlineguiitem"/>
                <w:noProof w:val="0"/>
              </w:rPr>
              <w:t>Термин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olcaption"/>
            </w:pPr>
            <w:r>
              <w:t>Определение</w:t>
            </w:r>
          </w:p>
        </w:tc>
      </w:tr>
      <w:tr w:rsidR="00E4535B" w:rsidRPr="00116CB0" w:rsidTr="00E16969">
        <w:tc>
          <w:tcPr>
            <w:tcW w:w="0" w:type="auto"/>
            <w:shd w:val="clear" w:color="auto" w:fill="auto"/>
          </w:tcPr>
          <w:p w:rsidR="00E4535B" w:rsidRPr="00116CB0" w:rsidRDefault="00E4535B" w:rsidP="00E16969">
            <w:pPr>
              <w:pStyle w:val="phtablecell"/>
              <w:spacing w:after="120"/>
              <w:rPr>
                <w:rStyle w:val="phinlineguiitem"/>
                <w:b w:val="0"/>
                <w:noProof w:val="0"/>
              </w:rPr>
            </w:pPr>
            <w:r w:rsidRPr="00116CB0">
              <w:rPr>
                <w:rStyle w:val="phinlineguiitem"/>
                <w:b w:val="0"/>
                <w:noProof w:val="0"/>
              </w:rPr>
              <w:t>БД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>
              <w:t>База данных</w:t>
            </w:r>
          </w:p>
        </w:tc>
      </w:tr>
      <w:tr w:rsidR="00E4535B" w:rsidRPr="0085027B" w:rsidTr="00E16969">
        <w:tc>
          <w:tcPr>
            <w:tcW w:w="0" w:type="auto"/>
            <w:shd w:val="clear" w:color="auto" w:fill="auto"/>
          </w:tcPr>
          <w:p w:rsidR="00E4535B" w:rsidRPr="00116CB0" w:rsidRDefault="00E4535B" w:rsidP="00E16969">
            <w:pPr>
              <w:pStyle w:val="phtablecell"/>
              <w:spacing w:after="120"/>
              <w:rPr>
                <w:rStyle w:val="phinlineguiitem"/>
                <w:b w:val="0"/>
                <w:noProof w:val="0"/>
              </w:rPr>
            </w:pPr>
            <w:r w:rsidRPr="00116CB0">
              <w:rPr>
                <w:rStyle w:val="phinlineguiitem"/>
                <w:b w:val="0"/>
                <w:noProof w:val="0"/>
              </w:rPr>
              <w:t>Веб-браузер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 w:rsidRPr="0085027B">
              <w:t>программа-клиент (Internet Explorer, FireFox, Opera, Safari, Chrome и т.п.), предоставляющая пользователю возможности навигации по Системе, просмотру порталов и скачиванию файлов.</w:t>
            </w:r>
          </w:p>
        </w:tc>
      </w:tr>
      <w:tr w:rsidR="00E4535B" w:rsidRPr="0085027B" w:rsidTr="00E16969">
        <w:tc>
          <w:tcPr>
            <w:tcW w:w="0" w:type="auto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 w:rsidRPr="0085027B">
              <w:t>Веб-страница</w:t>
            </w:r>
            <w:r>
              <w:t>, страница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 w:rsidRPr="0085027B">
              <w:t>html-документ сайта, отображаемый веб-браузером пользователя и имеющий уникальный URL-адрес.</w:t>
            </w:r>
          </w:p>
        </w:tc>
      </w:tr>
      <w:tr w:rsidR="00E4535B" w:rsidRPr="0085027B" w:rsidTr="00E16969">
        <w:tc>
          <w:tcPr>
            <w:tcW w:w="0" w:type="auto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 w:rsidRPr="0085027B">
              <w:t>Главная страница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 w:rsidRPr="0085027B">
              <w:t xml:space="preserve">страница, отображаемая при входе в ИСПП (при вводе доменного имени Системы в адресную строку веб-браузера). </w:t>
            </w:r>
          </w:p>
        </w:tc>
      </w:tr>
      <w:tr w:rsidR="00E4535B" w:rsidRPr="0085027B" w:rsidTr="00E16969">
        <w:tc>
          <w:tcPr>
            <w:tcW w:w="0" w:type="auto"/>
            <w:shd w:val="clear" w:color="auto" w:fill="auto"/>
          </w:tcPr>
          <w:p w:rsidR="00E4535B" w:rsidRDefault="00E4535B" w:rsidP="00E16969">
            <w:pPr>
              <w:pStyle w:val="phtablecell"/>
              <w:spacing w:after="120"/>
            </w:pPr>
            <w:r>
              <w:t xml:space="preserve">Дамп ИСПП   </w:t>
            </w:r>
          </w:p>
          <w:p w:rsidR="00E4535B" w:rsidRDefault="00E4535B" w:rsidP="00E16969">
            <w:pPr>
              <w:pStyle w:val="phtablecell"/>
              <w:spacing w:after="120"/>
            </w:pPr>
            <w:r>
              <w:t xml:space="preserve">  .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>
              <w:t>полная копия структуры и всей информации БД, необходимой для функционирования веб-системы.</w:t>
            </w:r>
          </w:p>
        </w:tc>
      </w:tr>
      <w:tr w:rsidR="00E4535B" w:rsidRPr="00116CB0" w:rsidTr="00E16969">
        <w:tc>
          <w:tcPr>
            <w:tcW w:w="0" w:type="auto"/>
            <w:shd w:val="clear" w:color="auto" w:fill="auto"/>
          </w:tcPr>
          <w:p w:rsidR="00E4535B" w:rsidRDefault="00E4535B" w:rsidP="00E16969">
            <w:pPr>
              <w:pStyle w:val="phtablecell"/>
              <w:spacing w:after="120"/>
            </w:pPr>
            <w:r>
              <w:t>Домен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>
              <w:t>адрес ИСПП в сети Интернет</w:t>
            </w:r>
          </w:p>
        </w:tc>
      </w:tr>
      <w:tr w:rsidR="00E4535B" w:rsidRPr="0085027B" w:rsidTr="00E16969">
        <w:tc>
          <w:tcPr>
            <w:tcW w:w="0" w:type="auto"/>
            <w:shd w:val="clear" w:color="auto" w:fill="auto"/>
          </w:tcPr>
          <w:p w:rsidR="00E4535B" w:rsidRPr="005A70BD" w:rsidRDefault="00E4535B" w:rsidP="00E16969">
            <w:pPr>
              <w:pStyle w:val="phtablecell"/>
              <w:spacing w:after="120"/>
            </w:pPr>
            <w:r w:rsidRPr="005A70BD">
              <w:t xml:space="preserve">ИСПП, Система   </w:t>
            </w:r>
          </w:p>
        </w:tc>
        <w:tc>
          <w:tcPr>
            <w:tcW w:w="6610" w:type="dxa"/>
            <w:shd w:val="clear" w:color="auto" w:fill="auto"/>
          </w:tcPr>
          <w:p w:rsidR="00E4535B" w:rsidRDefault="00E4535B" w:rsidP="00E16969">
            <w:pPr>
              <w:pStyle w:val="phtablecell"/>
              <w:spacing w:after="120"/>
            </w:pPr>
            <w:r w:rsidRPr="005A70BD">
              <w:t xml:space="preserve">прикладное программное обеспечение информационной системы сбора, ведения и согласования сводного перечня показателей, включая информацию обо всех атрибутах показателей, запрашиваемых </w:t>
            </w:r>
            <w:r>
              <w:t>или предоставляемых через</w:t>
            </w:r>
            <w:r w:rsidRPr="005A70BD">
              <w:t xml:space="preserve"> «</w:t>
            </w:r>
            <w:r>
              <w:t>Интерактивный городской портал</w:t>
            </w:r>
            <w:r w:rsidRPr="005A70BD">
              <w:t>».</w:t>
            </w:r>
          </w:p>
        </w:tc>
      </w:tr>
      <w:tr w:rsidR="00E4535B" w:rsidRPr="00116CB0" w:rsidTr="00E16969">
        <w:tc>
          <w:tcPr>
            <w:tcW w:w="0" w:type="auto"/>
            <w:shd w:val="clear" w:color="auto" w:fill="auto"/>
          </w:tcPr>
          <w:p w:rsidR="00E4535B" w:rsidRPr="005A70BD" w:rsidRDefault="00E4535B" w:rsidP="00E16969">
            <w:pPr>
              <w:pStyle w:val="phtablecell"/>
              <w:spacing w:after="120"/>
            </w:pPr>
            <w:r>
              <w:t>ОС</w:t>
            </w:r>
          </w:p>
        </w:tc>
        <w:tc>
          <w:tcPr>
            <w:tcW w:w="6610" w:type="dxa"/>
            <w:shd w:val="clear" w:color="auto" w:fill="auto"/>
          </w:tcPr>
          <w:p w:rsidR="00E4535B" w:rsidRPr="005A70BD" w:rsidRDefault="00E4535B" w:rsidP="00E16969">
            <w:pPr>
              <w:pStyle w:val="phtablecell"/>
              <w:spacing w:after="120"/>
            </w:pPr>
            <w:r>
              <w:t>Операционная система</w:t>
            </w:r>
          </w:p>
        </w:tc>
      </w:tr>
      <w:tr w:rsidR="00E4535B" w:rsidRPr="0085027B" w:rsidTr="00E16969">
        <w:tc>
          <w:tcPr>
            <w:tcW w:w="0" w:type="auto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>
              <w:t xml:space="preserve">ПМП, </w:t>
            </w:r>
            <w:r w:rsidRPr="0085027B">
              <w:t>Портал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 w:rsidRPr="0085027B">
              <w:t>сайт в сети Интернет, объединяющий в себе сервисы по предоставлению методической поддержки посредством размещаемой на нем информации.</w:t>
            </w:r>
          </w:p>
        </w:tc>
      </w:tr>
      <w:tr w:rsidR="00E4535B" w:rsidRPr="00116CB0" w:rsidTr="00E16969">
        <w:tc>
          <w:tcPr>
            <w:tcW w:w="0" w:type="auto"/>
            <w:shd w:val="clear" w:color="auto" w:fill="auto"/>
          </w:tcPr>
          <w:p w:rsidR="00E4535B" w:rsidRPr="006710AE" w:rsidRDefault="00E4535B" w:rsidP="00E16969">
            <w:pPr>
              <w:pStyle w:val="phtablecell"/>
              <w:spacing w:after="120"/>
            </w:pPr>
            <w:r w:rsidRPr="006710AE">
              <w:t xml:space="preserve">Содержимое ИСПП (контент) </w:t>
            </w:r>
          </w:p>
        </w:tc>
        <w:tc>
          <w:tcPr>
            <w:tcW w:w="6610" w:type="dxa"/>
            <w:shd w:val="clear" w:color="auto" w:fill="auto"/>
          </w:tcPr>
          <w:p w:rsidR="00E4535B" w:rsidRPr="004D1C07" w:rsidRDefault="00E4535B" w:rsidP="00E16969">
            <w:pPr>
              <w:pStyle w:val="phtablecell"/>
              <w:spacing w:after="120"/>
            </w:pPr>
            <w:r w:rsidRPr="006710AE">
              <w:t>текстовая, графическая или табличная информация,  размещаемая на портале, без учета оформления страниц.</w:t>
            </w:r>
          </w:p>
        </w:tc>
      </w:tr>
      <w:tr w:rsidR="00E4535B" w:rsidRPr="00116CB0" w:rsidTr="00E16969">
        <w:tc>
          <w:tcPr>
            <w:tcW w:w="0" w:type="auto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>
              <w:t>ТКМВ</w:t>
            </w:r>
          </w:p>
        </w:tc>
        <w:tc>
          <w:tcPr>
            <w:tcW w:w="6610" w:type="dxa"/>
            <w:shd w:val="clear" w:color="auto" w:fill="auto"/>
          </w:tcPr>
          <w:p w:rsidR="00E4535B" w:rsidRPr="0085027B" w:rsidRDefault="00E4535B" w:rsidP="00E16969">
            <w:pPr>
              <w:pStyle w:val="phtablecell"/>
              <w:spacing w:after="120"/>
            </w:pPr>
            <w:r>
              <w:t>технологическая карта межведомственного взаимодействия.</w:t>
            </w:r>
          </w:p>
        </w:tc>
      </w:tr>
    </w:tbl>
    <w:p w:rsidR="00E4535B" w:rsidRPr="005A70BD" w:rsidRDefault="00E4535B" w:rsidP="00E4535B">
      <w:pPr>
        <w:pStyle w:val="phnormal"/>
      </w:pPr>
    </w:p>
    <w:p w:rsidR="00E4535B" w:rsidRDefault="00E4535B" w:rsidP="00E4535B">
      <w:pPr>
        <w:pStyle w:val="1"/>
      </w:pPr>
      <w:bookmarkStart w:id="4" w:name="_Toc68586795"/>
      <w:r>
        <w:lastRenderedPageBreak/>
        <w:t>Введение</w:t>
      </w:r>
      <w:bookmarkEnd w:id="4"/>
      <w:r>
        <w:t xml:space="preserve"> </w:t>
      </w:r>
    </w:p>
    <w:p w:rsidR="00E4535B" w:rsidRDefault="00E4535B" w:rsidP="00E4535B">
      <w:pPr>
        <w:pStyle w:val="2"/>
      </w:pPr>
      <w:bookmarkStart w:id="5" w:name="_Toc68586796"/>
      <w:r>
        <w:t>Полное наименование системы и ее условное обозначение</w:t>
      </w:r>
      <w:bookmarkEnd w:id="5"/>
    </w:p>
    <w:p w:rsidR="00E4535B" w:rsidRDefault="00E4535B" w:rsidP="00E4535B">
      <w:pPr>
        <w:pStyle w:val="phnormal"/>
      </w:pPr>
      <w:r>
        <w:t xml:space="preserve">Полное наименование системы: Интернет-портал «Толковый </w:t>
      </w:r>
      <w:r>
        <w:rPr>
          <w:lang w:val="en-US"/>
        </w:rPr>
        <w:t>Wiki</w:t>
      </w:r>
      <w:r w:rsidRPr="00A1794F">
        <w:t>-</w:t>
      </w:r>
      <w:r>
        <w:t>словарь».</w:t>
      </w:r>
    </w:p>
    <w:p w:rsidR="00E4535B" w:rsidRDefault="00E4535B" w:rsidP="00E4535B">
      <w:pPr>
        <w:pStyle w:val="phnormal"/>
      </w:pPr>
      <w:r>
        <w:t>Краткое наименование системы: Портал.</w:t>
      </w:r>
    </w:p>
    <w:p w:rsidR="00E4535B" w:rsidRDefault="00E4535B" w:rsidP="00E4535B">
      <w:pPr>
        <w:pStyle w:val="2"/>
      </w:pPr>
      <w:bookmarkStart w:id="6" w:name="_Toc336507965"/>
      <w:bookmarkStart w:id="7" w:name="_Toc68586797"/>
      <w:r>
        <w:t>Область применения</w:t>
      </w:r>
      <w:bookmarkEnd w:id="6"/>
      <w:bookmarkEnd w:id="7"/>
      <w:r>
        <w:t xml:space="preserve"> </w:t>
      </w:r>
    </w:p>
    <w:p w:rsidR="00E4535B" w:rsidRPr="00DC01E1" w:rsidRDefault="00E4535B" w:rsidP="00E4535B">
      <w:pPr>
        <w:pStyle w:val="phnormal"/>
      </w:pPr>
      <w:r>
        <w:t>Портал</w:t>
      </w:r>
      <w:r w:rsidRPr="00DC01E1">
        <w:t xml:space="preserve"> предназначен </w:t>
      </w:r>
      <w:r>
        <w:t>для предоставления широкой общественности информационной услуги по уточнению лексических значений слов.</w:t>
      </w:r>
    </w:p>
    <w:p w:rsidR="00E4535B" w:rsidRPr="00DC01E1" w:rsidRDefault="00E4535B" w:rsidP="00E4535B">
      <w:pPr>
        <w:pStyle w:val="2"/>
      </w:pPr>
      <w:bookmarkStart w:id="8" w:name="_Toc336507966"/>
      <w:bookmarkStart w:id="9" w:name="_Toc68586798"/>
      <w:r w:rsidRPr="00DC01E1">
        <w:t>Краткое описание возможностей</w:t>
      </w:r>
      <w:bookmarkEnd w:id="8"/>
      <w:bookmarkEnd w:id="9"/>
      <w:r w:rsidRPr="00DC01E1">
        <w:t xml:space="preserve"> </w:t>
      </w:r>
    </w:p>
    <w:p w:rsidR="00E4535B" w:rsidRPr="00DC01E1" w:rsidRDefault="00E4535B" w:rsidP="00E4535B">
      <w:pPr>
        <w:pStyle w:val="phnormal"/>
      </w:pPr>
      <w:r>
        <w:t>Портал</w:t>
      </w:r>
      <w:r w:rsidRPr="00DC01E1">
        <w:t xml:space="preserve"> предоставляет посетителям следующие возможности:</w:t>
      </w:r>
    </w:p>
    <w:p w:rsidR="00E4535B" w:rsidRPr="00DC01E1" w:rsidRDefault="00E4535B" w:rsidP="00E4535B">
      <w:pPr>
        <w:pStyle w:val="phlistitemized1"/>
      </w:pPr>
      <w:r w:rsidRPr="00DC01E1">
        <w:t>просмотр</w:t>
      </w:r>
      <w:r>
        <w:t xml:space="preserve"> сведений, изображений</w:t>
      </w:r>
      <w:r w:rsidRPr="00DC01E1">
        <w:t xml:space="preserve"> и про</w:t>
      </w:r>
      <w:r>
        <w:t>чих материалов, опубликованных на Портале</w:t>
      </w:r>
      <w:r w:rsidRPr="00DC01E1">
        <w:t>;</w:t>
      </w:r>
    </w:p>
    <w:p w:rsidR="00E4535B" w:rsidRPr="00DC01E1" w:rsidRDefault="00E4535B" w:rsidP="00E4535B">
      <w:pPr>
        <w:pStyle w:val="phlistitemized1"/>
      </w:pPr>
      <w:r w:rsidRPr="00DC01E1">
        <w:t xml:space="preserve">навигация по станицам и разделам </w:t>
      </w:r>
      <w:r>
        <w:t>Портала</w:t>
      </w:r>
      <w:r w:rsidRPr="00DC01E1">
        <w:t>;</w:t>
      </w:r>
    </w:p>
    <w:p w:rsidR="00E4535B" w:rsidRPr="00DC01E1" w:rsidRDefault="00E4535B" w:rsidP="00E4535B">
      <w:pPr>
        <w:pStyle w:val="phlistitemized1"/>
      </w:pPr>
      <w:r w:rsidRPr="00DC01E1">
        <w:t xml:space="preserve">поиск </w:t>
      </w:r>
      <w:r>
        <w:t>слов</w:t>
      </w:r>
      <w:r w:rsidRPr="00DC01E1">
        <w:t xml:space="preserve"> </w:t>
      </w:r>
      <w:r>
        <w:t>на</w:t>
      </w:r>
      <w:r w:rsidRPr="00DC01E1">
        <w:t xml:space="preserve"> </w:t>
      </w:r>
      <w:r>
        <w:t>Портале</w:t>
      </w:r>
      <w:r w:rsidRPr="00DC01E1">
        <w:t>;</w:t>
      </w:r>
    </w:p>
    <w:p w:rsidR="00E4535B" w:rsidRPr="00DC01E1" w:rsidRDefault="00E4535B" w:rsidP="00E4535B">
      <w:pPr>
        <w:pStyle w:val="phlistitemized1"/>
      </w:pPr>
      <w:r w:rsidRPr="00DC01E1">
        <w:t>регистрация посетителей</w:t>
      </w:r>
      <w:r>
        <w:t xml:space="preserve"> на</w:t>
      </w:r>
      <w:r w:rsidRPr="00DC01E1">
        <w:t xml:space="preserve"> </w:t>
      </w:r>
      <w:r>
        <w:t>Портал</w:t>
      </w:r>
      <w:r w:rsidRPr="00DC01E1">
        <w:t>;</w:t>
      </w:r>
    </w:p>
    <w:p w:rsidR="00E4535B" w:rsidRPr="00DC01E1" w:rsidRDefault="00E4535B" w:rsidP="00E4535B">
      <w:pPr>
        <w:pStyle w:val="phlistitemized1"/>
      </w:pPr>
      <w:r w:rsidRPr="00DC01E1">
        <w:t xml:space="preserve">доступ к сведениям </w:t>
      </w:r>
      <w:r>
        <w:t>о лексических значениях слов</w:t>
      </w:r>
      <w:r w:rsidRPr="00DC01E1">
        <w:t>;</w:t>
      </w:r>
    </w:p>
    <w:p w:rsidR="00E4535B" w:rsidRDefault="00E4535B" w:rsidP="00E4535B">
      <w:pPr>
        <w:pStyle w:val="phlistitemized1"/>
      </w:pPr>
      <w:r>
        <w:t>публикации новых статей о словах на Портал;</w:t>
      </w:r>
    </w:p>
    <w:p w:rsidR="00E4535B" w:rsidRPr="00DC01E1" w:rsidRDefault="00E4535B" w:rsidP="00E4535B">
      <w:pPr>
        <w:pStyle w:val="phlistitemized1"/>
      </w:pPr>
      <w:r>
        <w:t>правка существующих статей о словах на Портале;</w:t>
      </w:r>
    </w:p>
    <w:p w:rsidR="00E4535B" w:rsidRPr="008034A6" w:rsidRDefault="00E4535B" w:rsidP="00E4535B">
      <w:pPr>
        <w:pStyle w:val="1"/>
      </w:pPr>
      <w:bookmarkStart w:id="10" w:name="_Toc68586799"/>
      <w:r w:rsidRPr="008034A6">
        <w:lastRenderedPageBreak/>
        <w:t>Назначение и условия применения</w:t>
      </w:r>
      <w:bookmarkEnd w:id="10"/>
      <w:r w:rsidRPr="008034A6">
        <w:t xml:space="preserve"> </w:t>
      </w:r>
    </w:p>
    <w:p w:rsidR="00E4535B" w:rsidRPr="008034A6" w:rsidRDefault="00E4535B" w:rsidP="00E4535B">
      <w:pPr>
        <w:pStyle w:val="2"/>
      </w:pPr>
      <w:bookmarkStart w:id="11" w:name="_Toc68586800"/>
      <w:r w:rsidRPr="008034A6">
        <w:t>Назначение и функции</w:t>
      </w:r>
      <w:bookmarkEnd w:id="11"/>
    </w:p>
    <w:p w:rsidR="00E4535B" w:rsidRPr="00FF592A" w:rsidRDefault="00E4535B" w:rsidP="00E4535B">
      <w:pPr>
        <w:pStyle w:val="phnormal"/>
      </w:pPr>
      <w:r>
        <w:t>Портал</w:t>
      </w:r>
      <w:r w:rsidRPr="00DC01E1">
        <w:t xml:space="preserve"> предназначен </w:t>
      </w:r>
      <w:r>
        <w:t>для предоставления широкой общественности информационной услуги по уточнению лексических значений слов.</w:t>
      </w:r>
    </w:p>
    <w:p w:rsidR="00E4535B" w:rsidRPr="00576513" w:rsidRDefault="00E4535B" w:rsidP="00E4535B">
      <w:pPr>
        <w:pStyle w:val="2"/>
      </w:pPr>
      <w:bookmarkStart w:id="12" w:name="_Toc68586801"/>
      <w:r w:rsidRPr="00576513">
        <w:t>Техническое и программное обеспечение серверной части</w:t>
      </w:r>
      <w:bookmarkEnd w:id="12"/>
    </w:p>
    <w:p w:rsidR="00E4535B" w:rsidRPr="00576513" w:rsidRDefault="00E4535B" w:rsidP="00E4535B">
      <w:pPr>
        <w:pStyle w:val="phnormal"/>
      </w:pPr>
      <w:r w:rsidRPr="00576513">
        <w:t>Конфигурация комплекса технических средств (КТС) серверной части системы включает следующие компоненты:</w:t>
      </w:r>
    </w:p>
    <w:p w:rsidR="00E4535B" w:rsidRPr="00576513" w:rsidRDefault="00E4535B" w:rsidP="00E4535B">
      <w:pPr>
        <w:pStyle w:val="phlistitemized1"/>
      </w:pPr>
      <w:r w:rsidRPr="00576513">
        <w:t>веб-сервер;</w:t>
      </w:r>
    </w:p>
    <w:p w:rsidR="00E4535B" w:rsidRPr="00576513" w:rsidRDefault="00E4535B" w:rsidP="00E4535B">
      <w:pPr>
        <w:pStyle w:val="phlistitemized1"/>
      </w:pPr>
      <w:r w:rsidRPr="00576513">
        <w:t>сервер баз данных (БД).</w:t>
      </w:r>
    </w:p>
    <w:p w:rsidR="00E4535B" w:rsidRPr="00576513" w:rsidRDefault="00E4535B" w:rsidP="00E4535B">
      <w:pPr>
        <w:pStyle w:val="phnormal"/>
      </w:pPr>
      <w:r w:rsidRPr="00576513">
        <w:t>Технические характеристики серверной группы приведены в таблице 1:</w:t>
      </w:r>
    </w:p>
    <w:p w:rsidR="00E4535B" w:rsidRPr="00576513" w:rsidRDefault="00E4535B" w:rsidP="00E4535B">
      <w:pPr>
        <w:pStyle w:val="a9"/>
      </w:pPr>
      <w:r w:rsidRPr="00576513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Pr="00576513">
        <w:rPr>
          <w:noProof/>
        </w:rPr>
        <w:t>1</w:t>
      </w:r>
      <w:r>
        <w:rPr>
          <w:noProof/>
        </w:rPr>
        <w:fldChar w:fldCharType="end"/>
      </w:r>
      <w:r w:rsidRPr="00576513">
        <w:t>. Рекомендуемые параметры серверной части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10"/>
        <w:gridCol w:w="4978"/>
      </w:tblGrid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olcaption"/>
            </w:pPr>
            <w:r w:rsidRPr="00576513">
              <w:t>Компонент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olcaption"/>
            </w:pPr>
            <w:r w:rsidRPr="00576513">
              <w:t>Конфигурация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Центральный процессор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Четырехъядерный процессор Intel Xeon® с частотой 2.40GHz и выше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Оперативная память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>
              <w:t>2</w:t>
            </w:r>
            <w:r w:rsidRPr="00576513">
              <w:t xml:space="preserve"> GB  и выше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Дисковая подсистема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>
              <w:t>30</w:t>
            </w:r>
            <w:r w:rsidRPr="00576513">
              <w:t xml:space="preserve"> GB</w:t>
            </w:r>
            <w:r>
              <w:t xml:space="preserve"> и выше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Видеоадаптер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присутствует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Клавиатура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присутствует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Мышь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присутствует</w:t>
            </w:r>
          </w:p>
        </w:tc>
      </w:tr>
      <w:tr w:rsidR="00E4535B" w:rsidRPr="00DC01E1" w:rsidTr="00E16969">
        <w:tc>
          <w:tcPr>
            <w:tcW w:w="5210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Сетевая плата</w:t>
            </w:r>
          </w:p>
        </w:tc>
        <w:tc>
          <w:tcPr>
            <w:tcW w:w="4978" w:type="dxa"/>
            <w:shd w:val="clear" w:color="auto" w:fill="auto"/>
          </w:tcPr>
          <w:p w:rsidR="00E4535B" w:rsidRPr="00576513" w:rsidRDefault="00E4535B" w:rsidP="00E16969">
            <w:pPr>
              <w:pStyle w:val="phtablecell"/>
              <w:spacing w:after="120"/>
            </w:pPr>
            <w:r w:rsidRPr="00576513">
              <w:t>Ethernet 1 Гбит</w:t>
            </w:r>
          </w:p>
        </w:tc>
      </w:tr>
    </w:tbl>
    <w:p w:rsidR="00E4535B" w:rsidRPr="00576513" w:rsidRDefault="00E4535B" w:rsidP="00E4535B">
      <w:pPr>
        <w:pStyle w:val="phnormal"/>
        <w:rPr>
          <w:rFonts w:eastAsia="DejaVu Sans"/>
          <w:lang w:eastAsia="hi-IN" w:bidi="hi-IN"/>
        </w:rPr>
      </w:pPr>
      <w:r w:rsidRPr="00576513">
        <w:t xml:space="preserve">Рекомендуемая модель сервера: </w:t>
      </w:r>
      <w:r w:rsidRPr="00576513">
        <w:rPr>
          <w:rFonts w:eastAsia="DejaVu Sans"/>
          <w:lang w:val="en-US" w:eastAsia="hi-IN" w:bidi="hi-IN"/>
        </w:rPr>
        <w:t>Dell</w:t>
      </w:r>
      <w:r w:rsidRPr="00576513">
        <w:rPr>
          <w:rFonts w:eastAsia="DejaVu Sans"/>
          <w:lang w:eastAsia="hi-IN" w:bidi="hi-IN"/>
        </w:rPr>
        <w:t xml:space="preserve"> </w:t>
      </w:r>
      <w:r w:rsidRPr="00576513">
        <w:rPr>
          <w:rFonts w:eastAsia="DejaVu Sans"/>
          <w:lang w:val="en-US" w:eastAsia="hi-IN" w:bidi="hi-IN"/>
        </w:rPr>
        <w:t>PowerEdge</w:t>
      </w:r>
      <w:r w:rsidRPr="00576513">
        <w:rPr>
          <w:rFonts w:eastAsia="DejaVu Sans"/>
          <w:lang w:eastAsia="hi-IN" w:bidi="hi-IN"/>
        </w:rPr>
        <w:t xml:space="preserve"> </w:t>
      </w:r>
      <w:r w:rsidRPr="00576513">
        <w:rPr>
          <w:rFonts w:eastAsia="DejaVu Sans"/>
          <w:lang w:val="en-US" w:eastAsia="hi-IN" w:bidi="hi-IN"/>
        </w:rPr>
        <w:t>R</w:t>
      </w:r>
      <w:r w:rsidRPr="00576513">
        <w:rPr>
          <w:rFonts w:eastAsia="DejaVu Sans"/>
          <w:lang w:eastAsia="hi-IN" w:bidi="hi-IN"/>
        </w:rPr>
        <w:t>210 или аналогичный по конфигурации.</w:t>
      </w:r>
    </w:p>
    <w:p w:rsidR="00E4535B" w:rsidRPr="00576513" w:rsidRDefault="00E4535B" w:rsidP="00E4535B">
      <w:pPr>
        <w:pStyle w:val="2"/>
        <w:rPr>
          <w:lang w:bidi="hi-IN"/>
        </w:rPr>
      </w:pPr>
      <w:bookmarkStart w:id="13" w:name="_Toc68586802"/>
      <w:r w:rsidRPr="00576513">
        <w:rPr>
          <w:lang w:bidi="hi-IN"/>
        </w:rPr>
        <w:t>Требования к программному обеспечению</w:t>
      </w:r>
      <w:bookmarkEnd w:id="13"/>
    </w:p>
    <w:p w:rsidR="00E4535B" w:rsidRPr="00576513" w:rsidRDefault="00E4535B" w:rsidP="00E4535B">
      <w:pPr>
        <w:pStyle w:val="phnormal"/>
        <w:rPr>
          <w:lang w:bidi="hi-IN"/>
        </w:rPr>
      </w:pPr>
      <w:r w:rsidRPr="00576513">
        <w:rPr>
          <w:lang w:bidi="hi-IN"/>
        </w:rPr>
        <w:t>Программное обеспечение функционирования Портала должно включать следующие компоненты:</w:t>
      </w:r>
    </w:p>
    <w:p w:rsidR="00E4535B" w:rsidRPr="00576513" w:rsidRDefault="00E4535B" w:rsidP="00E4535B">
      <w:pPr>
        <w:pStyle w:val="phlistitemized1"/>
        <w:rPr>
          <w:lang w:bidi="hi-IN"/>
        </w:rPr>
      </w:pPr>
      <w:r w:rsidRPr="00576513">
        <w:rPr>
          <w:lang w:bidi="hi-IN"/>
        </w:rPr>
        <w:t>серверн</w:t>
      </w:r>
      <w:r>
        <w:rPr>
          <w:lang w:bidi="hi-IN"/>
        </w:rPr>
        <w:t>ая операционная система - Linux</w:t>
      </w:r>
    </w:p>
    <w:p w:rsidR="00E4535B" w:rsidRPr="00576513" w:rsidRDefault="00E4535B" w:rsidP="00E4535B">
      <w:pPr>
        <w:pStyle w:val="phlistitemized1"/>
        <w:rPr>
          <w:lang w:bidi="hi-IN"/>
        </w:rPr>
      </w:pPr>
      <w:r w:rsidRPr="00576513">
        <w:rPr>
          <w:lang w:bidi="hi-IN"/>
        </w:rPr>
        <w:t xml:space="preserve">система управления базами данных – </w:t>
      </w:r>
      <w:r>
        <w:rPr>
          <w:lang w:val="en-US" w:bidi="hi-IN"/>
        </w:rPr>
        <w:t>MS</w:t>
      </w:r>
      <w:r w:rsidRPr="00D616B2">
        <w:rPr>
          <w:lang w:bidi="hi-IN"/>
        </w:rPr>
        <w:t xml:space="preserve"> </w:t>
      </w:r>
      <w:r>
        <w:rPr>
          <w:lang w:val="en-US" w:bidi="hi-IN"/>
        </w:rPr>
        <w:t>SQL</w:t>
      </w:r>
      <w:r w:rsidRPr="00D616B2">
        <w:rPr>
          <w:lang w:bidi="hi-IN"/>
        </w:rPr>
        <w:t xml:space="preserve"> 2019</w:t>
      </w:r>
      <w:r w:rsidRPr="00576513">
        <w:rPr>
          <w:lang w:bidi="hi-IN"/>
        </w:rPr>
        <w:t>;</w:t>
      </w:r>
    </w:p>
    <w:p w:rsidR="00E4535B" w:rsidRPr="00576513" w:rsidRDefault="00E4535B" w:rsidP="00E4535B">
      <w:pPr>
        <w:pStyle w:val="phlistitemized1"/>
        <w:rPr>
          <w:lang w:bidi="hi-IN"/>
        </w:rPr>
      </w:pPr>
      <w:r>
        <w:rPr>
          <w:lang w:bidi="hi-IN"/>
        </w:rPr>
        <w:t xml:space="preserve">исполняемые среды - </w:t>
      </w:r>
      <w:r>
        <w:rPr>
          <w:lang w:val="en-US" w:bidi="hi-IN"/>
        </w:rPr>
        <w:t>ASP</w:t>
      </w:r>
      <w:r w:rsidRPr="0074075A">
        <w:rPr>
          <w:lang w:bidi="hi-IN"/>
        </w:rPr>
        <w:t>.</w:t>
      </w:r>
      <w:r>
        <w:rPr>
          <w:lang w:val="en-US" w:bidi="hi-IN"/>
        </w:rPr>
        <w:t>Net</w:t>
      </w:r>
      <w:r w:rsidRPr="0074075A">
        <w:rPr>
          <w:lang w:bidi="hi-IN"/>
        </w:rPr>
        <w:t xml:space="preserve"> </w:t>
      </w:r>
      <w:r>
        <w:rPr>
          <w:lang w:val="en-US" w:bidi="hi-IN"/>
        </w:rPr>
        <w:t>Core</w:t>
      </w:r>
      <w:r w:rsidRPr="0074075A">
        <w:rPr>
          <w:lang w:bidi="hi-IN"/>
        </w:rPr>
        <w:t xml:space="preserve"> 2.1</w:t>
      </w:r>
      <w:r w:rsidRPr="00576513">
        <w:rPr>
          <w:lang w:bidi="hi-IN"/>
        </w:rPr>
        <w:t>.</w:t>
      </w:r>
    </w:p>
    <w:p w:rsidR="00E4535B" w:rsidRPr="00100D4E" w:rsidRDefault="00E4535B" w:rsidP="00E4535B">
      <w:pPr>
        <w:pStyle w:val="1"/>
      </w:pPr>
      <w:bookmarkStart w:id="14" w:name="_Toc68586803"/>
      <w:r w:rsidRPr="00100D4E">
        <w:lastRenderedPageBreak/>
        <w:t>Подготовка к работе. Установка и настройка системы</w:t>
      </w:r>
      <w:bookmarkEnd w:id="14"/>
    </w:p>
    <w:p w:rsidR="00E4535B" w:rsidRPr="00100D4E" w:rsidRDefault="00E4535B" w:rsidP="00E4535B">
      <w:pPr>
        <w:pStyle w:val="2"/>
      </w:pPr>
      <w:bookmarkStart w:id="15" w:name="_Ref335244726"/>
      <w:bookmarkStart w:id="16" w:name="_Toc68586804"/>
      <w:r w:rsidRPr="00100D4E">
        <w:t>Установка и настройка системного программного обеспечения</w:t>
      </w:r>
      <w:bookmarkEnd w:id="15"/>
      <w:bookmarkEnd w:id="16"/>
    </w:p>
    <w:p w:rsidR="00E4535B" w:rsidRDefault="00E4535B" w:rsidP="00E4535B">
      <w:pPr>
        <w:pStyle w:val="3"/>
      </w:pPr>
      <w:bookmarkStart w:id="17" w:name="_Toc68586805"/>
      <w:r w:rsidRPr="001A162E">
        <w:t>Развертывание системы</w:t>
      </w:r>
      <w:bookmarkEnd w:id="17"/>
    </w:p>
    <w:p w:rsidR="00E4535B" w:rsidRDefault="00E4535B" w:rsidP="007D0BA7">
      <w:pPr>
        <w:pStyle w:val="ac"/>
        <w:numPr>
          <w:ilvl w:val="6"/>
          <w:numId w:val="5"/>
        </w:numPr>
      </w:pPr>
      <w:r>
        <w:t xml:space="preserve">Установить </w:t>
      </w:r>
      <w:r>
        <w:rPr>
          <w:lang w:val="en-US"/>
        </w:rPr>
        <w:t>MS SQL Server 2019</w:t>
      </w:r>
    </w:p>
    <w:p w:rsidR="00E4535B" w:rsidRDefault="00E4535B" w:rsidP="007D0BA7">
      <w:pPr>
        <w:pStyle w:val="ac"/>
        <w:numPr>
          <w:ilvl w:val="6"/>
          <w:numId w:val="5"/>
        </w:numPr>
      </w:pPr>
      <w:r>
        <w:t>Разместить исходные коды информационной системы в нужной директории</w:t>
      </w:r>
    </w:p>
    <w:p w:rsidR="00E4535B" w:rsidRDefault="00E4535B" w:rsidP="007D0BA7">
      <w:pPr>
        <w:pStyle w:val="ac"/>
        <w:numPr>
          <w:ilvl w:val="6"/>
          <w:numId w:val="5"/>
        </w:numPr>
      </w:pPr>
      <w:r>
        <w:t xml:space="preserve">Установить исполняемую среду </w:t>
      </w:r>
      <w:r>
        <w:rPr>
          <w:lang w:val="en-US"/>
        </w:rPr>
        <w:t>ASP</w:t>
      </w:r>
      <w:r w:rsidRPr="0074075A">
        <w:t>.</w:t>
      </w:r>
      <w:r>
        <w:rPr>
          <w:lang w:val="en-US"/>
        </w:rPr>
        <w:t>Net</w:t>
      </w:r>
      <w:r w:rsidRPr="0074075A">
        <w:t xml:space="preserve"> </w:t>
      </w:r>
      <w:r>
        <w:rPr>
          <w:lang w:val="en-US"/>
        </w:rPr>
        <w:t>Core</w:t>
      </w:r>
      <w:r w:rsidRPr="0074075A">
        <w:t xml:space="preserve"> 2.1</w:t>
      </w:r>
    </w:p>
    <w:p w:rsidR="00E4535B" w:rsidRPr="001A162E" w:rsidRDefault="00E4535B" w:rsidP="00E4535B">
      <w:pPr>
        <w:rPr>
          <w:lang w:val="en-US"/>
        </w:rPr>
      </w:pPr>
      <w:r w:rsidRPr="0074075A">
        <w:rPr>
          <w:lang w:val="en-US"/>
        </w:rPr>
        <w:t>sudo apt-get</w:t>
      </w:r>
      <w:r>
        <w:rPr>
          <w:lang w:val="en-US"/>
        </w:rPr>
        <w:t xml:space="preserve"> install -y aspnetcore-runtime-2</w:t>
      </w:r>
      <w:r w:rsidRPr="0074075A">
        <w:rPr>
          <w:lang w:val="en-US"/>
        </w:rPr>
        <w:t>.1</w:t>
      </w:r>
    </w:p>
    <w:p w:rsidR="00E4535B" w:rsidRPr="0074075A" w:rsidRDefault="00E4535B" w:rsidP="007D0BA7">
      <w:pPr>
        <w:pStyle w:val="ac"/>
        <w:numPr>
          <w:ilvl w:val="6"/>
          <w:numId w:val="5"/>
        </w:numPr>
      </w:pPr>
      <w:r>
        <w:t xml:space="preserve">Установить </w:t>
      </w:r>
      <w:r>
        <w:rPr>
          <w:lang w:val="en-US"/>
        </w:rPr>
        <w:t>.Net Core SDK</w:t>
      </w:r>
    </w:p>
    <w:p w:rsidR="00E4535B" w:rsidRPr="0074075A" w:rsidRDefault="00E4535B" w:rsidP="00E4535B">
      <w:pPr>
        <w:pStyle w:val="ac"/>
        <w:rPr>
          <w:lang w:val="en-US"/>
        </w:rPr>
      </w:pPr>
      <w:r w:rsidRPr="0074075A">
        <w:rPr>
          <w:lang w:val="en-US"/>
        </w:rPr>
        <w:t>sudo apt-get install -y dotnet-sdk-3.1</w:t>
      </w:r>
    </w:p>
    <w:p w:rsidR="00E4535B" w:rsidRDefault="00E4535B" w:rsidP="007D0BA7">
      <w:pPr>
        <w:pStyle w:val="ac"/>
        <w:numPr>
          <w:ilvl w:val="6"/>
          <w:numId w:val="5"/>
        </w:numPr>
      </w:pPr>
      <w:r>
        <w:t>Выполнить в консоли в корневой папке проекта команду</w:t>
      </w:r>
    </w:p>
    <w:p w:rsidR="00E4535B" w:rsidRPr="0074075A" w:rsidRDefault="00E4535B" w:rsidP="00E4535B">
      <w:pPr>
        <w:pStyle w:val="ac"/>
        <w:rPr>
          <w:lang w:val="en-US"/>
        </w:rPr>
      </w:pPr>
      <w:r>
        <w:rPr>
          <w:lang w:val="en-US"/>
        </w:rPr>
        <w:t>dotnet ef database update</w:t>
      </w:r>
    </w:p>
    <w:p w:rsidR="00E4535B" w:rsidRDefault="00E4535B" w:rsidP="007D0BA7">
      <w:pPr>
        <w:pStyle w:val="ac"/>
        <w:numPr>
          <w:ilvl w:val="6"/>
          <w:numId w:val="5"/>
        </w:numPr>
      </w:pPr>
      <w:r>
        <w:t>Выполнить в консоли в корневой папке команду</w:t>
      </w:r>
    </w:p>
    <w:p w:rsidR="00E4535B" w:rsidRPr="0074075A" w:rsidRDefault="00E4535B" w:rsidP="00E4535B">
      <w:pPr>
        <w:pStyle w:val="ac"/>
        <w:rPr>
          <w:lang w:val="en-US"/>
        </w:rPr>
      </w:pPr>
      <w:r w:rsidRPr="0074075A">
        <w:rPr>
          <w:lang w:val="en-US"/>
        </w:rPr>
        <w:t>sudo dotnet run --urls "http://*:5000;https://*:5001"</w:t>
      </w:r>
    </w:p>
    <w:p w:rsidR="00E4535B" w:rsidRPr="00576513" w:rsidRDefault="00E4535B" w:rsidP="00E4535B">
      <w:pPr>
        <w:pStyle w:val="2"/>
      </w:pPr>
      <w:bookmarkStart w:id="18" w:name="_Toc68586806"/>
      <w:r w:rsidRPr="00576513">
        <w:t>Проверка работоспособности системы после развертывания</w:t>
      </w:r>
      <w:bookmarkEnd w:id="18"/>
    </w:p>
    <w:p w:rsidR="00E4535B" w:rsidRPr="00576513" w:rsidRDefault="00E4535B" w:rsidP="00E4535B">
      <w:pPr>
        <w:pStyle w:val="phnormal"/>
      </w:pPr>
      <w:r w:rsidRPr="00576513">
        <w:t>Для того чтобы проверить работоспособность программного обеспечения, откройте веб-браузер и в строке адреса введите http://</w:t>
      </w:r>
      <w:r w:rsidRPr="0074075A">
        <w:t>&lt;</w:t>
      </w:r>
      <w:r>
        <w:rPr>
          <w:lang w:val="en-US"/>
        </w:rPr>
        <w:t>server</w:t>
      </w:r>
      <w:r>
        <w:t>-</w:t>
      </w:r>
      <w:r>
        <w:rPr>
          <w:lang w:val="en-US"/>
        </w:rPr>
        <w:t>ip</w:t>
      </w:r>
      <w:r w:rsidRPr="0074075A">
        <w:t>&gt;:5001</w:t>
      </w:r>
      <w:r w:rsidRPr="00576513">
        <w:t>/. Программное обеспечение работоспособно, если при переходе на указанный адрес на экране монитора отобразилась главная страница Портала без выдачи пользователю сообщений о сбое в работе.</w:t>
      </w:r>
    </w:p>
    <w:p w:rsidR="00E4535B" w:rsidRDefault="00E4535B" w:rsidP="00E4535B">
      <w:pPr>
        <w:pStyle w:val="1"/>
      </w:pPr>
      <w:bookmarkStart w:id="19" w:name="_Toc68586807"/>
      <w:r w:rsidRPr="00580E2F">
        <w:lastRenderedPageBreak/>
        <w:t>Описание операций</w:t>
      </w:r>
      <w:bookmarkEnd w:id="19"/>
    </w:p>
    <w:p w:rsidR="00E4535B" w:rsidRPr="00866B7C" w:rsidRDefault="00E4535B" w:rsidP="00E4535B">
      <w:pPr>
        <w:pStyle w:val="2"/>
      </w:pPr>
      <w:bookmarkStart w:id="20" w:name="_Toc68586808"/>
      <w:r>
        <w:t>Операции гостя</w:t>
      </w:r>
      <w:bookmarkEnd w:id="20"/>
    </w:p>
    <w:p w:rsidR="00E4535B" w:rsidRPr="006A19A6" w:rsidRDefault="00E4535B" w:rsidP="00E4535B">
      <w:pPr>
        <w:pStyle w:val="3"/>
      </w:pPr>
      <w:bookmarkStart w:id="21" w:name="_Toc68586809"/>
      <w:r>
        <w:t>Поиск по словарю</w:t>
      </w:r>
      <w:bookmarkEnd w:id="21"/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E4535B">
      <w:pPr>
        <w:pStyle w:val="phnormal"/>
      </w:pPr>
      <w:r>
        <w:t>1.</w:t>
      </w:r>
      <w:r>
        <w:tab/>
        <w:t>Пользователь заходит на главную страницу сайта</w:t>
      </w:r>
    </w:p>
    <w:p w:rsidR="00E4535B" w:rsidRDefault="00E4535B" w:rsidP="00E4535B">
      <w:pPr>
        <w:pStyle w:val="phnormal"/>
      </w:pPr>
      <w:r>
        <w:t>2.</w:t>
      </w:r>
      <w:r>
        <w:tab/>
        <w:t>Набирает в строке поиска строку для поиска по порталу и нажимает на кнопку «Поиск» или кнопку Enter на клавиатуре (рис. 1).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4DF4A0F6" wp14:editId="3CCFEB5D">
            <wp:extent cx="5390515" cy="1780111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627" cy="178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Поиск по словарю</w:t>
      </w:r>
    </w:p>
    <w:p w:rsidR="00E4535B" w:rsidRDefault="00E4535B" w:rsidP="00E4535B">
      <w:pPr>
        <w:pStyle w:val="phnormal"/>
      </w:pPr>
      <w:r>
        <w:t>Портал отображает статью с искомым словом (рис. 2).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0F851B24" wp14:editId="006EEB14">
            <wp:extent cx="5641975" cy="2247391"/>
            <wp:effectExtent l="0" t="0" r="0" b="6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686" cy="225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Страница статьи</w:t>
      </w:r>
    </w:p>
    <w:p w:rsidR="00E4535B" w:rsidRPr="00740737" w:rsidRDefault="00E4535B" w:rsidP="00E4535B">
      <w:pPr>
        <w:pStyle w:val="phnormal"/>
      </w:pPr>
    </w:p>
    <w:p w:rsidR="00E4535B" w:rsidRPr="006A19A6" w:rsidRDefault="00E4535B" w:rsidP="00E4535B">
      <w:pPr>
        <w:pStyle w:val="2"/>
      </w:pPr>
      <w:bookmarkStart w:id="22" w:name="_Toc68586810"/>
      <w:r>
        <w:lastRenderedPageBreak/>
        <w:t>Операции пользователя</w:t>
      </w:r>
      <w:bookmarkEnd w:id="22"/>
    </w:p>
    <w:p w:rsidR="00E4535B" w:rsidRPr="006A19A6" w:rsidRDefault="00E4535B" w:rsidP="00E4535B">
      <w:pPr>
        <w:pStyle w:val="phnormal"/>
      </w:pPr>
      <w:r>
        <w:t>Пользователь имеет следующие функциональные возможности</w:t>
      </w:r>
      <w:r w:rsidRPr="006A19A6">
        <w:t>:</w:t>
      </w:r>
    </w:p>
    <w:p w:rsidR="00E4535B" w:rsidRPr="006A19A6" w:rsidRDefault="00E4535B" w:rsidP="00E4535B">
      <w:pPr>
        <w:pStyle w:val="phlistitemized1"/>
      </w:pPr>
      <w:r>
        <w:t>Создание статьи</w:t>
      </w:r>
    </w:p>
    <w:p w:rsidR="00E4535B" w:rsidRPr="006A19A6" w:rsidRDefault="00E4535B" w:rsidP="00E4535B">
      <w:pPr>
        <w:pStyle w:val="phlistitemized1"/>
      </w:pPr>
      <w:r>
        <w:t>Правка статьи</w:t>
      </w:r>
    </w:p>
    <w:p w:rsidR="00E4535B" w:rsidRDefault="00E4535B" w:rsidP="00E4535B">
      <w:pPr>
        <w:pStyle w:val="phlistitemized1"/>
      </w:pPr>
      <w:r>
        <w:t>Просмотр своих правок</w:t>
      </w:r>
    </w:p>
    <w:p w:rsidR="00E4535B" w:rsidRPr="006A19A6" w:rsidRDefault="00E4535B" w:rsidP="00E4535B">
      <w:pPr>
        <w:pStyle w:val="phlistitemized1"/>
      </w:pPr>
      <w:r>
        <w:t>Комментирование своих правок</w:t>
      </w:r>
    </w:p>
    <w:p w:rsidR="00E4535B" w:rsidRPr="006A19A6" w:rsidRDefault="00E4535B" w:rsidP="00E4535B">
      <w:pPr>
        <w:pStyle w:val="3"/>
      </w:pPr>
      <w:bookmarkStart w:id="23" w:name="_Toc68586811"/>
      <w:r>
        <w:t>Создание статьи</w:t>
      </w:r>
      <w:bookmarkEnd w:id="23"/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E4535B">
      <w:pPr>
        <w:pStyle w:val="phnormal"/>
      </w:pPr>
      <w:r>
        <w:t>1.</w:t>
      </w:r>
      <w:r>
        <w:tab/>
        <w:t>Пользователь заходит на Портал</w:t>
      </w:r>
    </w:p>
    <w:p w:rsidR="00E4535B" w:rsidRDefault="00E4535B" w:rsidP="00E4535B">
      <w:pPr>
        <w:pStyle w:val="phnormal"/>
      </w:pPr>
      <w:r>
        <w:t>2.</w:t>
      </w:r>
      <w:r>
        <w:tab/>
        <w:t>Пользователь нажимает кнопку «Создать статью» в выпадающем меню (рис. 3)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3A3D1E2E" wp14:editId="55BBA23A">
            <wp:extent cx="5420995" cy="2287920"/>
            <wp:effectExtent l="0" t="0" r="825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6614" cy="229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Выпадающее меню навигации</w:t>
      </w:r>
    </w:p>
    <w:p w:rsidR="00E4535B" w:rsidRPr="00FA1C3D" w:rsidRDefault="00E4535B" w:rsidP="00E4535B">
      <w:r>
        <w:t xml:space="preserve">3. </w:t>
      </w:r>
      <w:r w:rsidRPr="00495883">
        <w:t>Пользователь переходит на страницу создания статьи и заполняет необходимую информацию о новой статье (</w:t>
      </w:r>
      <w:r>
        <w:t>рис. 4). Пользователь может добавить несколько Тегов.</w:t>
      </w:r>
    </w:p>
    <w:p w:rsidR="00E4535B" w:rsidRDefault="00E4535B" w:rsidP="00E4535B">
      <w:pPr>
        <w:pStyle w:val="a9"/>
      </w:pPr>
      <w:r>
        <w:rPr>
          <w:noProof/>
        </w:rPr>
        <w:lastRenderedPageBreak/>
        <w:drawing>
          <wp:inline distT="0" distB="0" distL="0" distR="0" wp14:anchorId="1A4B765F" wp14:editId="5C08D22F">
            <wp:extent cx="5481955" cy="3105456"/>
            <wp:effectExtent l="0" t="0" r="444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8831" cy="310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Страница создания статьи</w:t>
      </w:r>
    </w:p>
    <w:p w:rsidR="00E4535B" w:rsidRDefault="00E4535B" w:rsidP="00E4535B">
      <w:r>
        <w:t xml:space="preserve">4. </w:t>
      </w:r>
      <w:r w:rsidRPr="00495883">
        <w:t>Пользователь нажимает</w:t>
      </w:r>
      <w:r>
        <w:t xml:space="preserve"> кнопку «Отправить на проверку»</w:t>
      </w:r>
    </w:p>
    <w:p w:rsidR="00E4535B" w:rsidRDefault="00E4535B" w:rsidP="00E4535B">
      <w:pPr>
        <w:pStyle w:val="3"/>
      </w:pPr>
      <w:bookmarkStart w:id="24" w:name="_Toc68586812"/>
      <w:r>
        <w:t>Правка статьи</w:t>
      </w:r>
      <w:bookmarkEnd w:id="24"/>
    </w:p>
    <w:p w:rsidR="00E4535B" w:rsidRPr="00ED7837" w:rsidRDefault="00E4535B" w:rsidP="00E4535B">
      <w:pPr>
        <w:rPr>
          <w:rFonts w:eastAsia="Calibri"/>
        </w:rPr>
      </w:pPr>
      <w:r w:rsidRPr="00ED7837">
        <w:rPr>
          <w:rFonts w:eastAsia="Calibri"/>
        </w:rPr>
        <w:t>Основные действия в требуемой последовательности:</w:t>
      </w:r>
    </w:p>
    <w:p w:rsidR="00E4535B" w:rsidRPr="00793902" w:rsidRDefault="00E4535B" w:rsidP="007D0BA7">
      <w:pPr>
        <w:pStyle w:val="ac"/>
        <w:numPr>
          <w:ilvl w:val="0"/>
          <w:numId w:val="9"/>
        </w:numPr>
        <w:rPr>
          <w:rFonts w:eastAsia="Calibri"/>
        </w:rPr>
      </w:pPr>
      <w:r w:rsidRPr="00793902">
        <w:rPr>
          <w:rFonts w:eastAsia="Calibri"/>
        </w:rPr>
        <w:t>Пользователь нажимает кнопку «Править статью» на странице статьи (рис. 5)</w:t>
      </w:r>
    </w:p>
    <w:p w:rsidR="00E4535B" w:rsidRDefault="00E4535B" w:rsidP="00E4535B">
      <w:pPr>
        <w:pStyle w:val="phnormal"/>
      </w:pP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59742D57" wp14:editId="58FC3B65">
            <wp:extent cx="5565775" cy="2271578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035" cy="22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5 – Кнопка «Править статью»</w:t>
      </w:r>
    </w:p>
    <w:p w:rsidR="00E4535B" w:rsidRPr="00866B7C" w:rsidRDefault="00E4535B" w:rsidP="00E4535B">
      <w:r>
        <w:lastRenderedPageBreak/>
        <w:t xml:space="preserve">2. </w:t>
      </w:r>
      <w:r w:rsidRPr="00495883">
        <w:t>Открывается форма правки статьи (</w:t>
      </w:r>
      <w:r>
        <w:t>рис. 6</w:t>
      </w:r>
      <w:r w:rsidRPr="00495883">
        <w:t xml:space="preserve">). Пользователь вносит новую информацию о статье. Пользователь может </w:t>
      </w:r>
      <w:r>
        <w:t>редактировать часть речи слова,</w:t>
      </w:r>
      <w:r w:rsidRPr="00495883">
        <w:t xml:space="preserve"> текст статьи</w:t>
      </w:r>
      <w:r>
        <w:t>, аудио и изображение.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5F7F74E5" wp14:editId="37B461EA">
            <wp:extent cx="5436235" cy="2996988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597" cy="300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76578B" w:rsidRDefault="00E4535B" w:rsidP="00E4535B">
      <w:pPr>
        <w:pStyle w:val="a9"/>
      </w:pPr>
      <w:r>
        <w:t>Рисунок 6</w:t>
      </w:r>
      <w:r w:rsidRPr="00866B7C">
        <w:t xml:space="preserve"> – </w:t>
      </w:r>
      <w:r>
        <w:t>Страница создания правки на статью</w:t>
      </w:r>
    </w:p>
    <w:p w:rsidR="00E4535B" w:rsidRPr="00ED7837" w:rsidRDefault="00E4535B" w:rsidP="007D0BA7">
      <w:pPr>
        <w:pStyle w:val="ac"/>
        <w:numPr>
          <w:ilvl w:val="0"/>
          <w:numId w:val="9"/>
        </w:numPr>
      </w:pPr>
      <w:r w:rsidRPr="00ED7837">
        <w:rPr>
          <w:rFonts w:eastAsia="Calibri"/>
        </w:rPr>
        <w:t>Пользователь нажимает кнопку «Отправить на проверку»</w:t>
      </w:r>
    </w:p>
    <w:p w:rsidR="00E4535B" w:rsidRDefault="00E4535B" w:rsidP="00E4535B">
      <w:pPr>
        <w:pStyle w:val="3"/>
      </w:pPr>
      <w:bookmarkStart w:id="25" w:name="_Toc68586813"/>
      <w:r>
        <w:t>Просмотр своих правок</w:t>
      </w:r>
      <w:bookmarkEnd w:id="25"/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E4535B">
      <w:pPr>
        <w:pStyle w:val="phnormal"/>
      </w:pPr>
      <w:r>
        <w:t>1.</w:t>
      </w:r>
      <w:r>
        <w:tab/>
        <w:t>Пользователь заходит на Портал</w:t>
      </w:r>
    </w:p>
    <w:p w:rsidR="00E4535B" w:rsidRDefault="00E4535B" w:rsidP="00E4535B">
      <w:pPr>
        <w:pStyle w:val="phnormal"/>
      </w:pPr>
      <w:r>
        <w:t>2.</w:t>
      </w:r>
      <w:r>
        <w:tab/>
        <w:t>Пользователь нажимает кнопку «Мои правки» в выпадающем меню (рис. 7)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1E1D16FE" wp14:editId="5D07BE9A">
            <wp:extent cx="5131435" cy="2086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141" cy="20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7 – Меню «Мои правки»</w:t>
      </w:r>
    </w:p>
    <w:p w:rsidR="00E4535B" w:rsidRDefault="00E4535B" w:rsidP="007D0BA7">
      <w:pPr>
        <w:pStyle w:val="phnormal"/>
        <w:numPr>
          <w:ilvl w:val="0"/>
          <w:numId w:val="9"/>
        </w:numPr>
      </w:pPr>
      <w:r>
        <w:t>Пользователь попадает на страницу со списком своих правок (рис. 8)</w:t>
      </w:r>
    </w:p>
    <w:p w:rsidR="00E4535B" w:rsidRDefault="00E4535B" w:rsidP="00E4535B">
      <w:pPr>
        <w:pStyle w:val="a9"/>
      </w:pPr>
      <w:r>
        <w:rPr>
          <w:noProof/>
        </w:rPr>
        <w:lastRenderedPageBreak/>
        <w:drawing>
          <wp:inline distT="0" distB="0" distL="0" distR="0" wp14:anchorId="0D27F9DB" wp14:editId="51A90D37">
            <wp:extent cx="5558155" cy="1575673"/>
            <wp:effectExtent l="0" t="0" r="4445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6405" cy="15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– Страница со списком правок</w:t>
      </w:r>
    </w:p>
    <w:p w:rsidR="00E4535B" w:rsidRPr="00182009" w:rsidRDefault="00E4535B" w:rsidP="007D0BA7">
      <w:pPr>
        <w:pStyle w:val="ac"/>
        <w:numPr>
          <w:ilvl w:val="0"/>
          <w:numId w:val="9"/>
        </w:numPr>
      </w:pPr>
      <w:r>
        <w:t>Пользователь нажимает на название правки и попадает на ее страницу (рис. 9)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5D6CDBD5" wp14:editId="343A66F3">
            <wp:extent cx="5481955" cy="3138225"/>
            <wp:effectExtent l="0" t="0" r="4445" b="508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341" cy="31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182009" w:rsidRDefault="00E4535B" w:rsidP="00E4535B">
      <w:pPr>
        <w:pStyle w:val="a9"/>
      </w:pPr>
      <w:r>
        <w:t>Рисунок 9 – Страница правки</w:t>
      </w:r>
    </w:p>
    <w:p w:rsidR="00E4535B" w:rsidRPr="00F411FA" w:rsidRDefault="00E4535B" w:rsidP="00E4535B">
      <w:pPr>
        <w:pStyle w:val="3"/>
      </w:pPr>
      <w:bookmarkStart w:id="26" w:name="_Toc68586814"/>
      <w:r>
        <w:t>Комментирование своих правок</w:t>
      </w:r>
      <w:bookmarkEnd w:id="26"/>
    </w:p>
    <w:p w:rsidR="00E4535B" w:rsidRDefault="00E4535B" w:rsidP="00E4535B">
      <w:pPr>
        <w:pStyle w:val="phnormal"/>
      </w:pPr>
      <w:r>
        <w:t>Пользователь находится на странице своей правки.</w:t>
      </w:r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phnormal"/>
        <w:numPr>
          <w:ilvl w:val="0"/>
          <w:numId w:val="10"/>
        </w:numPr>
      </w:pPr>
      <w:r>
        <w:t>Пользователь вводит текст в поле «Текст комментария»</w:t>
      </w:r>
    </w:p>
    <w:p w:rsidR="00E4535B" w:rsidRDefault="00E4535B" w:rsidP="007D0BA7">
      <w:pPr>
        <w:pStyle w:val="phnormal"/>
        <w:numPr>
          <w:ilvl w:val="0"/>
          <w:numId w:val="10"/>
        </w:numPr>
      </w:pPr>
      <w:r>
        <w:t>Пользователь нажимает «Отправить комментарий» (рис. 10)</w:t>
      </w:r>
    </w:p>
    <w:p w:rsidR="00E4535B" w:rsidRDefault="00E4535B" w:rsidP="00E4535B">
      <w:pPr>
        <w:pStyle w:val="a9"/>
      </w:pPr>
      <w:r>
        <w:rPr>
          <w:noProof/>
        </w:rPr>
        <w:lastRenderedPageBreak/>
        <w:drawing>
          <wp:inline distT="0" distB="0" distL="0" distR="0" wp14:anchorId="3F8C59AF" wp14:editId="06596D83">
            <wp:extent cx="5649595" cy="3189904"/>
            <wp:effectExtent l="0" t="0" r="825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077" cy="31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10 – Отправка комментария к правке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2FCAF363" wp14:editId="17E7EAAB">
            <wp:extent cx="5520055" cy="3721507"/>
            <wp:effectExtent l="0" t="0" r="444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8324" cy="37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534CB5" w:rsidRDefault="00E4535B" w:rsidP="00E4535B">
      <w:pPr>
        <w:pStyle w:val="a9"/>
      </w:pPr>
      <w:r>
        <w:t>Рисунок 11 – Комментарий отправлен</w:t>
      </w:r>
    </w:p>
    <w:p w:rsidR="00E4535B" w:rsidRDefault="00E4535B" w:rsidP="00E4535B">
      <w:pPr>
        <w:pStyle w:val="2"/>
      </w:pPr>
      <w:bookmarkStart w:id="27" w:name="_Toc68586815"/>
      <w:r>
        <w:lastRenderedPageBreak/>
        <w:t>Операции модератора</w:t>
      </w:r>
      <w:bookmarkEnd w:id="27"/>
    </w:p>
    <w:p w:rsidR="00E4535B" w:rsidRPr="006A19A6" w:rsidRDefault="00E4535B" w:rsidP="00E4535B">
      <w:pPr>
        <w:pStyle w:val="phnormal"/>
      </w:pPr>
      <w:r>
        <w:t>Модератор имеет следующие функциональные возможности в дополнение к возможностям Пользователя</w:t>
      </w:r>
      <w:r w:rsidRPr="006A19A6">
        <w:t>:</w:t>
      </w:r>
    </w:p>
    <w:p w:rsidR="00E4535B" w:rsidRPr="006A19A6" w:rsidRDefault="00E4535B" w:rsidP="00E4535B">
      <w:pPr>
        <w:pStyle w:val="phlistitemized1"/>
      </w:pPr>
      <w:r>
        <w:t>Просмотр правок назначенных статей</w:t>
      </w:r>
    </w:p>
    <w:p w:rsidR="00E4535B" w:rsidRPr="006A19A6" w:rsidRDefault="00E4535B" w:rsidP="00E4535B">
      <w:pPr>
        <w:pStyle w:val="phlistitemized1"/>
      </w:pPr>
      <w:r>
        <w:t>Смена статуса правки</w:t>
      </w:r>
    </w:p>
    <w:p w:rsidR="00E4535B" w:rsidRPr="007504A8" w:rsidRDefault="00E4535B" w:rsidP="00E4535B">
      <w:pPr>
        <w:pStyle w:val="phlistitemized1"/>
      </w:pPr>
      <w:r>
        <w:t>Комментирование правки назначенных статей</w:t>
      </w:r>
    </w:p>
    <w:p w:rsidR="00E4535B" w:rsidRDefault="00E4535B" w:rsidP="00E4535B">
      <w:pPr>
        <w:pStyle w:val="3"/>
      </w:pPr>
      <w:bookmarkStart w:id="28" w:name="_Toc68586816"/>
      <w:r>
        <w:t>Просмотр правок назначенных статей</w:t>
      </w:r>
      <w:bookmarkEnd w:id="28"/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E4535B">
      <w:pPr>
        <w:pStyle w:val="phnormal"/>
      </w:pPr>
      <w:r>
        <w:t>1.</w:t>
      </w:r>
      <w:r>
        <w:tab/>
        <w:t>Модератор заходит на Портал</w:t>
      </w:r>
    </w:p>
    <w:p w:rsidR="00E4535B" w:rsidRDefault="00E4535B" w:rsidP="00E4535B">
      <w:pPr>
        <w:pStyle w:val="phnormal"/>
      </w:pPr>
      <w:r>
        <w:t>2.</w:t>
      </w:r>
      <w:r>
        <w:tab/>
        <w:t>Модератор нажимает кнопку «Модерация» в выпадающем меню (рис. 12)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37226376" wp14:editId="3D4E6854">
            <wp:extent cx="5436235" cy="2063159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265" cy="20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12 – Меню «Модерация»</w:t>
      </w:r>
    </w:p>
    <w:p w:rsidR="00E4535B" w:rsidRDefault="00E4535B" w:rsidP="007D0BA7">
      <w:pPr>
        <w:pStyle w:val="phnormal"/>
        <w:numPr>
          <w:ilvl w:val="0"/>
          <w:numId w:val="10"/>
        </w:numPr>
      </w:pPr>
      <w:r>
        <w:t>Модератор попадает на страницу со списком правок назначенных статей (рис. 13)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04053CC8" wp14:editId="57F96519">
            <wp:extent cx="5541895" cy="1810552"/>
            <wp:effectExtent l="0" t="0" r="190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79" cy="18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13 – Страница со списком правок</w:t>
      </w:r>
    </w:p>
    <w:p w:rsidR="00E4535B" w:rsidRPr="00182009" w:rsidRDefault="00E4535B" w:rsidP="007D0BA7">
      <w:pPr>
        <w:pStyle w:val="ac"/>
        <w:numPr>
          <w:ilvl w:val="0"/>
          <w:numId w:val="10"/>
        </w:numPr>
      </w:pPr>
      <w:r>
        <w:lastRenderedPageBreak/>
        <w:t>Модератор нажимает на название правки и попадает на ее страницу (рис. 14)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15A862E0" wp14:editId="77E5E956">
            <wp:extent cx="5741035" cy="3808042"/>
            <wp:effectExtent l="0" t="0" r="0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47" cy="38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14 – Страница назначенной правки</w:t>
      </w:r>
    </w:p>
    <w:p w:rsidR="00E4535B" w:rsidRDefault="00E4535B" w:rsidP="007D0BA7">
      <w:pPr>
        <w:pStyle w:val="3"/>
        <w:numPr>
          <w:ilvl w:val="2"/>
          <w:numId w:val="11"/>
        </w:numPr>
      </w:pPr>
      <w:bookmarkStart w:id="29" w:name="_Toc68586817"/>
      <w:r>
        <w:t>Смена статуса правки</w:t>
      </w:r>
      <w:bookmarkEnd w:id="29"/>
    </w:p>
    <w:p w:rsidR="00E4535B" w:rsidRPr="00793902" w:rsidRDefault="00E4535B" w:rsidP="00E4535B">
      <w:pPr>
        <w:pStyle w:val="phnormal"/>
      </w:pPr>
      <w:r>
        <w:t>Модератор находится на странице правки назначенной статьи.</w:t>
      </w:r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ac"/>
        <w:numPr>
          <w:ilvl w:val="0"/>
          <w:numId w:val="12"/>
        </w:numPr>
      </w:pPr>
      <w:r>
        <w:t>Модератор выбирает статус правки из списка (рис. 15)</w:t>
      </w:r>
    </w:p>
    <w:p w:rsidR="00E4535B" w:rsidRDefault="00E4535B" w:rsidP="00E4535B">
      <w:r w:rsidRPr="00DF597F">
        <w:rPr>
          <w:noProof/>
        </w:rPr>
        <w:drawing>
          <wp:inline distT="0" distB="0" distL="0" distR="0" wp14:anchorId="4A3590C3" wp14:editId="03FF60E2">
            <wp:extent cx="5064458" cy="204216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19" cy="20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15 – Список статусов правки</w:t>
      </w:r>
    </w:p>
    <w:p w:rsidR="00E4535B" w:rsidRPr="00D60735" w:rsidRDefault="00E4535B" w:rsidP="007D0BA7">
      <w:pPr>
        <w:pStyle w:val="ac"/>
        <w:numPr>
          <w:ilvl w:val="0"/>
          <w:numId w:val="12"/>
        </w:numPr>
      </w:pPr>
      <w:r>
        <w:lastRenderedPageBreak/>
        <w:t>Модератор нажимает кнопку «Сохранить» (рис. 16)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773481FC" wp14:editId="346B901E">
            <wp:extent cx="5366385" cy="3250856"/>
            <wp:effectExtent l="0" t="0" r="5715" b="698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079" cy="32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16</w:t>
      </w:r>
      <w:r>
        <w:fldChar w:fldCharType="begin"/>
      </w:r>
      <w:r>
        <w:instrText xml:space="preserve"> SEQ Рисунок \* ARABIC </w:instrText>
      </w:r>
      <w:r>
        <w:fldChar w:fldCharType="end"/>
      </w:r>
      <w:r>
        <w:t xml:space="preserve"> – Кнопка «Сохранить»</w:t>
      </w:r>
    </w:p>
    <w:p w:rsidR="00E4535B" w:rsidRDefault="00E4535B" w:rsidP="00E4535B">
      <w:pPr>
        <w:pStyle w:val="a9"/>
      </w:pPr>
    </w:p>
    <w:p w:rsidR="00E4535B" w:rsidRDefault="00E4535B" w:rsidP="00E4535B">
      <w:pPr>
        <w:pStyle w:val="3"/>
      </w:pPr>
      <w:bookmarkStart w:id="30" w:name="_Toc68586818"/>
      <w:r>
        <w:t>Комментирование правки назначенных статей</w:t>
      </w:r>
      <w:bookmarkEnd w:id="30"/>
    </w:p>
    <w:p w:rsidR="00E4535B" w:rsidRDefault="00E4535B" w:rsidP="00E4535B">
      <w:pPr>
        <w:pStyle w:val="phnormal"/>
      </w:pPr>
      <w:r>
        <w:t>Модератор находится на странице правки назначенной статьи.</w:t>
      </w:r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phnormal"/>
        <w:numPr>
          <w:ilvl w:val="0"/>
          <w:numId w:val="13"/>
        </w:numPr>
      </w:pPr>
      <w:r>
        <w:t>Модератор вводит текст в поле «Текст комментария»</w:t>
      </w:r>
    </w:p>
    <w:p w:rsidR="00E4535B" w:rsidRDefault="00E4535B" w:rsidP="007D0BA7">
      <w:pPr>
        <w:pStyle w:val="phnormal"/>
        <w:numPr>
          <w:ilvl w:val="0"/>
          <w:numId w:val="13"/>
        </w:numPr>
      </w:pPr>
      <w:r>
        <w:t>Модератор нажимает «Отправить комментарий» (рис. 17)</w:t>
      </w:r>
    </w:p>
    <w:p w:rsidR="00E4535B" w:rsidRDefault="00E4535B" w:rsidP="00E4535B">
      <w:pPr>
        <w:pStyle w:val="phnormal"/>
        <w:ind w:firstLine="0"/>
        <w:jc w:val="center"/>
      </w:pPr>
      <w:r>
        <w:rPr>
          <w:noProof/>
        </w:rPr>
        <w:drawing>
          <wp:inline distT="0" distB="0" distL="0" distR="0" wp14:anchorId="1D849436" wp14:editId="02368FC5">
            <wp:extent cx="4274820" cy="2340783"/>
            <wp:effectExtent l="0" t="0" r="0" b="254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325" cy="23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17 – Отправка комментария к правке</w:t>
      </w:r>
    </w:p>
    <w:p w:rsidR="00E4535B" w:rsidRDefault="00E4535B" w:rsidP="00E4535B"/>
    <w:p w:rsidR="00E4535B" w:rsidRDefault="00E4535B" w:rsidP="00E4535B">
      <w:r>
        <w:rPr>
          <w:noProof/>
        </w:rPr>
        <w:drawing>
          <wp:inline distT="0" distB="0" distL="0" distR="0" wp14:anchorId="02363C3B" wp14:editId="75B157BC">
            <wp:extent cx="5797455" cy="324612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9061" cy="32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18 – Комментарий отправлен</w:t>
      </w:r>
    </w:p>
    <w:p w:rsidR="00E4535B" w:rsidRPr="00DF597F" w:rsidRDefault="00E4535B" w:rsidP="00E4535B">
      <w:pPr>
        <w:pStyle w:val="2"/>
      </w:pPr>
      <w:bookmarkStart w:id="31" w:name="_Toc68586819"/>
      <w:r>
        <w:t>Операции администратора</w:t>
      </w:r>
      <w:bookmarkEnd w:id="31"/>
    </w:p>
    <w:p w:rsidR="00E4535B" w:rsidRPr="006A19A6" w:rsidRDefault="00E4535B" w:rsidP="00E4535B">
      <w:pPr>
        <w:pStyle w:val="phnormal"/>
      </w:pPr>
      <w:r>
        <w:t>Администратор имеет следующие функциональные возможности в дополнение к возможностям Модератора</w:t>
      </w:r>
      <w:r w:rsidRPr="006A19A6">
        <w:t>:</w:t>
      </w:r>
    </w:p>
    <w:p w:rsidR="00E4535B" w:rsidRDefault="00E4535B" w:rsidP="00E4535B">
      <w:pPr>
        <w:pStyle w:val="phlistitemized1"/>
      </w:pPr>
      <w:r>
        <w:t>Просмотр таблиц сущностей</w:t>
      </w:r>
    </w:p>
    <w:p w:rsidR="00E4535B" w:rsidRDefault="00E4535B" w:rsidP="00E4535B">
      <w:pPr>
        <w:pStyle w:val="phlistitemized1"/>
      </w:pPr>
      <w:r>
        <w:t>Создание новых записей в сущностях</w:t>
      </w:r>
    </w:p>
    <w:p w:rsidR="00E4535B" w:rsidRDefault="00E4535B" w:rsidP="00E4535B">
      <w:pPr>
        <w:pStyle w:val="phlistitemized1"/>
      </w:pPr>
      <w:r>
        <w:t>Редактирование записей в сущностях</w:t>
      </w:r>
    </w:p>
    <w:p w:rsidR="00E4535B" w:rsidRDefault="00E4535B" w:rsidP="00E4535B">
      <w:pPr>
        <w:pStyle w:val="phlistitemized1"/>
      </w:pPr>
      <w:r>
        <w:t>Удаление записей в сущностях</w:t>
      </w:r>
    </w:p>
    <w:p w:rsidR="00E4535B" w:rsidRDefault="00E4535B" w:rsidP="00E4535B">
      <w:pPr>
        <w:pStyle w:val="a9"/>
      </w:pPr>
    </w:p>
    <w:p w:rsidR="00E4535B" w:rsidRDefault="00E4535B" w:rsidP="00E4535B">
      <w:pPr>
        <w:pStyle w:val="3"/>
      </w:pPr>
      <w:bookmarkStart w:id="32" w:name="_Toc68586820"/>
      <w:r>
        <w:t>Просмотр таблиц сущностей</w:t>
      </w:r>
      <w:bookmarkEnd w:id="32"/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phnormal"/>
        <w:numPr>
          <w:ilvl w:val="0"/>
          <w:numId w:val="14"/>
        </w:numPr>
      </w:pPr>
      <w:r>
        <w:t>Администратор заходит на Портал</w:t>
      </w:r>
    </w:p>
    <w:p w:rsidR="00E4535B" w:rsidRDefault="00E4535B" w:rsidP="007D0BA7">
      <w:pPr>
        <w:pStyle w:val="phnormal"/>
        <w:numPr>
          <w:ilvl w:val="0"/>
          <w:numId w:val="14"/>
        </w:numPr>
      </w:pPr>
      <w:r>
        <w:t>Администратор нажимает кнопку «Панель администратора» в выпадающем меню (рис. 19)</w:t>
      </w:r>
    </w:p>
    <w:p w:rsidR="00E4535B" w:rsidRDefault="00E4535B" w:rsidP="00E4535B">
      <w:pPr>
        <w:pStyle w:val="phnormal"/>
      </w:pPr>
    </w:p>
    <w:p w:rsidR="00E4535B" w:rsidRDefault="00E4535B" w:rsidP="00E4535B">
      <w:pPr>
        <w:pStyle w:val="a9"/>
      </w:pPr>
      <w:r>
        <w:rPr>
          <w:noProof/>
        </w:rPr>
        <w:lastRenderedPageBreak/>
        <w:drawing>
          <wp:inline distT="0" distB="0" distL="0" distR="0" wp14:anchorId="2F7FAFE5" wp14:editId="508BA60D">
            <wp:extent cx="5680075" cy="1945864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446" cy="194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>Рисунок 19 – Кнопка «Панель администратора»</w:t>
      </w:r>
    </w:p>
    <w:p w:rsidR="00E4535B" w:rsidRDefault="00E4535B" w:rsidP="007D0BA7">
      <w:pPr>
        <w:pStyle w:val="ac"/>
        <w:numPr>
          <w:ilvl w:val="0"/>
          <w:numId w:val="14"/>
        </w:numPr>
      </w:pPr>
      <w:r>
        <w:t>Администратор попадает на страницу с таблицей сущности «Пользователь» (рис. 20)</w:t>
      </w:r>
    </w:p>
    <w:p w:rsidR="00E4535B" w:rsidRDefault="00E4535B" w:rsidP="00E4535B">
      <w:pPr>
        <w:pStyle w:val="a9"/>
      </w:pPr>
      <w:r>
        <w:rPr>
          <w:noProof/>
        </w:rPr>
        <w:drawing>
          <wp:inline distT="0" distB="0" distL="0" distR="0" wp14:anchorId="186E33F7" wp14:editId="56CC4C24">
            <wp:extent cx="5516880" cy="2392180"/>
            <wp:effectExtent l="0" t="0" r="7620" b="825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6283" cy="23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0 – Страница с сущностью «Пользователь»</w:t>
      </w:r>
    </w:p>
    <w:p w:rsidR="00E4535B" w:rsidRDefault="00E4535B" w:rsidP="00E4535B">
      <w:r>
        <w:tab/>
        <w:t>Далее Администратором выполняется навигация по требуемым сущностям.</w:t>
      </w:r>
    </w:p>
    <w:p w:rsidR="00E4535B" w:rsidRDefault="00E4535B" w:rsidP="00E4535B">
      <w:pPr>
        <w:pStyle w:val="3"/>
      </w:pPr>
      <w:bookmarkStart w:id="33" w:name="_Toc68586821"/>
      <w:r>
        <w:t>Создание новых записей в сущностях</w:t>
      </w:r>
      <w:bookmarkEnd w:id="33"/>
    </w:p>
    <w:p w:rsidR="00E4535B" w:rsidRDefault="00E4535B" w:rsidP="00E4535B">
      <w:pPr>
        <w:pStyle w:val="phnormal"/>
        <w:ind w:left="709" w:firstLine="0"/>
      </w:pPr>
      <w:r>
        <w:t>Администратор находится на странице требуемой сущности.</w:t>
      </w:r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phnormal"/>
        <w:numPr>
          <w:ilvl w:val="0"/>
          <w:numId w:val="15"/>
        </w:numPr>
      </w:pPr>
      <w:r>
        <w:t>Администратор нажимает на кнопку «Создать» (рис. 21)</w:t>
      </w:r>
    </w:p>
    <w:p w:rsidR="00E4535B" w:rsidRDefault="00E4535B" w:rsidP="00E4535B">
      <w:pPr>
        <w:pStyle w:val="phnormal"/>
        <w:ind w:left="709" w:firstLine="0"/>
      </w:pPr>
      <w:r>
        <w:rPr>
          <w:noProof/>
        </w:rPr>
        <w:lastRenderedPageBreak/>
        <w:drawing>
          <wp:inline distT="0" distB="0" distL="0" distR="0" wp14:anchorId="7691F0DE" wp14:editId="57D27526">
            <wp:extent cx="5268595" cy="3910273"/>
            <wp:effectExtent l="0" t="0" r="825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9469" cy="39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1 – Кнопка «Создать»</w:t>
      </w:r>
    </w:p>
    <w:p w:rsidR="00E4535B" w:rsidRDefault="00E4535B" w:rsidP="007D0BA7">
      <w:pPr>
        <w:pStyle w:val="phnormal"/>
        <w:numPr>
          <w:ilvl w:val="0"/>
          <w:numId w:val="15"/>
        </w:numPr>
      </w:pPr>
      <w:r>
        <w:t>Администратор попадает на страницу создания новой записи (рис. 22)</w:t>
      </w:r>
    </w:p>
    <w:p w:rsidR="00E4535B" w:rsidRDefault="00E4535B" w:rsidP="00E4535B">
      <w:pPr>
        <w:pStyle w:val="phnormal"/>
      </w:pPr>
      <w:r>
        <w:rPr>
          <w:noProof/>
        </w:rPr>
        <w:drawing>
          <wp:inline distT="0" distB="0" distL="0" distR="0" wp14:anchorId="3FE5206D" wp14:editId="5419C578">
            <wp:extent cx="5116195" cy="2516737"/>
            <wp:effectExtent l="0" t="0" r="825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491" cy="25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422257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2 – Страница создания новой записи</w:t>
      </w:r>
    </w:p>
    <w:p w:rsidR="00E4535B" w:rsidRDefault="00E4535B" w:rsidP="007D0BA7">
      <w:pPr>
        <w:pStyle w:val="phnormal"/>
        <w:numPr>
          <w:ilvl w:val="0"/>
          <w:numId w:val="15"/>
        </w:numPr>
      </w:pPr>
      <w:r>
        <w:t>Администратор заполняет все поля и нажимает кнопку «</w:t>
      </w:r>
      <w:r>
        <w:rPr>
          <w:lang w:val="en-US"/>
        </w:rPr>
        <w:t>Create</w:t>
      </w:r>
      <w:r>
        <w:t>» (рис. 23)</w:t>
      </w:r>
    </w:p>
    <w:p w:rsidR="00E4535B" w:rsidRDefault="00E4535B" w:rsidP="00E4535B">
      <w:pPr>
        <w:pStyle w:val="phnormal"/>
        <w:ind w:left="709" w:firstLine="0"/>
      </w:pPr>
    </w:p>
    <w:p w:rsidR="00E4535B" w:rsidRDefault="00E4535B" w:rsidP="00E4535B">
      <w:pPr>
        <w:pStyle w:val="phnormal"/>
      </w:pPr>
      <w:r>
        <w:rPr>
          <w:noProof/>
        </w:rPr>
        <w:lastRenderedPageBreak/>
        <w:drawing>
          <wp:inline distT="0" distB="0" distL="0" distR="0" wp14:anchorId="7BB97E8E" wp14:editId="1639185B">
            <wp:extent cx="4994275" cy="3689059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513" cy="36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422257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3 – Создание новой записи завершено</w:t>
      </w:r>
    </w:p>
    <w:p w:rsidR="00E4535B" w:rsidRDefault="00E4535B" w:rsidP="00E4535B">
      <w:pPr>
        <w:pStyle w:val="3"/>
      </w:pPr>
      <w:bookmarkStart w:id="34" w:name="_Toc68586822"/>
      <w:r>
        <w:t>Редактирование записей в сущностях</w:t>
      </w:r>
      <w:bookmarkEnd w:id="34"/>
    </w:p>
    <w:p w:rsidR="00E4535B" w:rsidRDefault="00E4535B" w:rsidP="00E4535B">
      <w:pPr>
        <w:pStyle w:val="phnormal"/>
        <w:ind w:left="709" w:firstLine="0"/>
      </w:pPr>
      <w:r>
        <w:t>Администратор находится на странице требуемой сущности.</w:t>
      </w:r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phnormal"/>
        <w:numPr>
          <w:ilvl w:val="0"/>
          <w:numId w:val="16"/>
        </w:numPr>
      </w:pPr>
      <w:r>
        <w:t>Администратор нажимает на кнопку «</w:t>
      </w:r>
      <w:r>
        <w:rPr>
          <w:lang w:val="en-US"/>
        </w:rPr>
        <w:t>Edit</w:t>
      </w:r>
      <w:r>
        <w:t>»</w:t>
      </w:r>
      <w:r w:rsidRPr="00E85B29">
        <w:t xml:space="preserve"> </w:t>
      </w:r>
      <w:r>
        <w:t>напротив требуемой записи (рис. 24)</w:t>
      </w:r>
    </w:p>
    <w:p w:rsidR="00E4535B" w:rsidRDefault="00E4535B" w:rsidP="00E4535B">
      <w:pPr>
        <w:pStyle w:val="phnormal"/>
      </w:pPr>
      <w:r>
        <w:rPr>
          <w:noProof/>
        </w:rPr>
        <w:drawing>
          <wp:inline distT="0" distB="0" distL="0" distR="0" wp14:anchorId="27681DD2" wp14:editId="604CD50F">
            <wp:extent cx="5597751" cy="1828800"/>
            <wp:effectExtent l="0" t="0" r="317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292" cy="18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422257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4 – Кнопка «</w:t>
      </w:r>
      <w:r>
        <w:rPr>
          <w:lang w:val="en-US"/>
        </w:rPr>
        <w:t>Edit</w:t>
      </w:r>
      <w:r>
        <w:t>»</w:t>
      </w:r>
    </w:p>
    <w:p w:rsidR="00E4535B" w:rsidRDefault="00E4535B" w:rsidP="00E4535B">
      <w:pPr>
        <w:pStyle w:val="phnormal"/>
        <w:ind w:left="1069" w:firstLine="0"/>
      </w:pPr>
    </w:p>
    <w:p w:rsidR="00E4535B" w:rsidRDefault="00E4535B" w:rsidP="007D0BA7">
      <w:pPr>
        <w:pStyle w:val="phnormal"/>
        <w:numPr>
          <w:ilvl w:val="0"/>
          <w:numId w:val="16"/>
        </w:numPr>
      </w:pPr>
      <w:r>
        <w:t>Администратор попадает на страницу редактирования записи, изменяет нужные поля и нажимает кнопку «</w:t>
      </w:r>
      <w:r>
        <w:rPr>
          <w:lang w:val="en-US"/>
        </w:rPr>
        <w:t>Save</w:t>
      </w:r>
      <w:r>
        <w:t>»</w:t>
      </w:r>
      <w:r w:rsidRPr="00E85B29">
        <w:t xml:space="preserve"> (</w:t>
      </w:r>
      <w:r>
        <w:t>рис. 25</w:t>
      </w:r>
      <w:r w:rsidRPr="00E85B29">
        <w:t>)</w:t>
      </w:r>
    </w:p>
    <w:p w:rsidR="00E4535B" w:rsidRDefault="00E4535B" w:rsidP="00E4535B">
      <w:pPr>
        <w:pStyle w:val="phnormal"/>
      </w:pPr>
    </w:p>
    <w:p w:rsidR="00E4535B" w:rsidRDefault="00E4535B" w:rsidP="00E4535B">
      <w:pPr>
        <w:pStyle w:val="phnormal"/>
      </w:pPr>
      <w:r>
        <w:rPr>
          <w:noProof/>
        </w:rPr>
        <w:lastRenderedPageBreak/>
        <w:drawing>
          <wp:inline distT="0" distB="0" distL="0" distR="0" wp14:anchorId="7E967D22" wp14:editId="6E4B75A3">
            <wp:extent cx="5382895" cy="4028863"/>
            <wp:effectExtent l="0" t="0" r="825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462" cy="40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5 – Редактирование записи</w:t>
      </w:r>
    </w:p>
    <w:p w:rsidR="00E4535B" w:rsidRDefault="00E4535B" w:rsidP="00E4535B">
      <w:pPr>
        <w:pStyle w:val="3"/>
      </w:pPr>
      <w:bookmarkStart w:id="35" w:name="_Toc68586823"/>
      <w:r>
        <w:t>Удаление записей в сущностях</w:t>
      </w:r>
      <w:bookmarkEnd w:id="35"/>
    </w:p>
    <w:p w:rsidR="00E4535B" w:rsidRDefault="00E4535B" w:rsidP="00E4535B">
      <w:pPr>
        <w:pStyle w:val="phnormal"/>
        <w:ind w:left="709" w:firstLine="0"/>
      </w:pPr>
      <w:r>
        <w:t>Администратор находится на странице требуемой сущности.</w:t>
      </w:r>
    </w:p>
    <w:p w:rsidR="00E4535B" w:rsidRDefault="00E4535B" w:rsidP="00E4535B">
      <w:pPr>
        <w:pStyle w:val="phnormal"/>
      </w:pPr>
      <w:r>
        <w:t>Основные действия в требуемой последовательности:</w:t>
      </w:r>
    </w:p>
    <w:p w:rsidR="00E4535B" w:rsidRDefault="00E4535B" w:rsidP="007D0BA7">
      <w:pPr>
        <w:pStyle w:val="phnormal"/>
        <w:numPr>
          <w:ilvl w:val="0"/>
          <w:numId w:val="17"/>
        </w:numPr>
      </w:pPr>
      <w:r>
        <w:t>Администратор нажимает на кнопку «</w:t>
      </w:r>
      <w:r>
        <w:rPr>
          <w:lang w:val="en-US"/>
        </w:rPr>
        <w:t>Delete</w:t>
      </w:r>
      <w:r>
        <w:t>» напротив искомой сущности (рис. 26)</w:t>
      </w:r>
    </w:p>
    <w:p w:rsidR="00E4535B" w:rsidRDefault="00E4535B" w:rsidP="00E4535B">
      <w:pPr>
        <w:pStyle w:val="phnormal"/>
        <w:ind w:left="720" w:firstLine="0"/>
      </w:pPr>
    </w:p>
    <w:p w:rsidR="00E4535B" w:rsidRDefault="00E4535B" w:rsidP="00E4535B">
      <w:pPr>
        <w:pStyle w:val="phnormal"/>
        <w:jc w:val="center"/>
      </w:pPr>
      <w:r>
        <w:rPr>
          <w:noProof/>
        </w:rPr>
        <w:drawing>
          <wp:inline distT="0" distB="0" distL="0" distR="0" wp14:anchorId="5FECEAD2" wp14:editId="1EF956D4">
            <wp:extent cx="5573395" cy="1785343"/>
            <wp:effectExtent l="0" t="0" r="8255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869" cy="17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Pr="00E85B29" w:rsidRDefault="00E4535B" w:rsidP="00E4535B">
      <w:pPr>
        <w:pStyle w:val="a9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5 – Кнопка «</w:t>
      </w:r>
      <w:r>
        <w:rPr>
          <w:lang w:val="en-US"/>
        </w:rPr>
        <w:t>Delete</w:t>
      </w:r>
      <w:r>
        <w:t>»</w:t>
      </w:r>
    </w:p>
    <w:p w:rsidR="00E4535B" w:rsidRDefault="00E4535B" w:rsidP="00E4535B">
      <w:pPr>
        <w:pStyle w:val="phnormal"/>
        <w:ind w:left="720" w:firstLine="0"/>
      </w:pPr>
    </w:p>
    <w:p w:rsidR="00E4535B" w:rsidRPr="00E85B29" w:rsidRDefault="00E4535B" w:rsidP="007D0BA7">
      <w:pPr>
        <w:pStyle w:val="phnormal"/>
        <w:numPr>
          <w:ilvl w:val="0"/>
          <w:numId w:val="17"/>
        </w:numPr>
      </w:pPr>
      <w:r>
        <w:lastRenderedPageBreak/>
        <w:t>Администратор попадает на страницу удаления записи и нажимает кнопку «</w:t>
      </w:r>
      <w:r>
        <w:rPr>
          <w:lang w:val="en-US"/>
        </w:rPr>
        <w:t>Delete</w:t>
      </w:r>
      <w:r>
        <w:t>»</w:t>
      </w:r>
      <w:r w:rsidRPr="00E85B29">
        <w:t xml:space="preserve"> (</w:t>
      </w:r>
      <w:r>
        <w:t>рис. 27</w:t>
      </w:r>
      <w:r w:rsidRPr="00E85B29">
        <w:t>)</w:t>
      </w:r>
    </w:p>
    <w:p w:rsidR="00E4535B" w:rsidRDefault="00E4535B" w:rsidP="00E4535B">
      <w:pPr>
        <w:pStyle w:val="phnormal"/>
        <w:jc w:val="center"/>
      </w:pPr>
      <w:r>
        <w:rPr>
          <w:noProof/>
        </w:rPr>
        <w:drawing>
          <wp:inline distT="0" distB="0" distL="0" distR="0" wp14:anchorId="5E84C301" wp14:editId="2639DBDA">
            <wp:extent cx="5581015" cy="3410408"/>
            <wp:effectExtent l="0" t="0" r="63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078" cy="34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B" w:rsidRDefault="00E4535B" w:rsidP="00E4535B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7 – Удаление записи из сущности</w:t>
      </w:r>
    </w:p>
    <w:p w:rsidR="00E4535B" w:rsidRPr="00422257" w:rsidRDefault="00E4535B" w:rsidP="00E4535B"/>
    <w:p w:rsidR="00E4535B" w:rsidRPr="00580E2F" w:rsidRDefault="00E4535B" w:rsidP="00E4535B">
      <w:pPr>
        <w:pStyle w:val="2"/>
      </w:pPr>
      <w:bookmarkStart w:id="36" w:name="_Toc68586824"/>
      <w:r w:rsidRPr="00580E2F">
        <w:t>Обновление модулей</w:t>
      </w:r>
      <w:bookmarkEnd w:id="36"/>
    </w:p>
    <w:p w:rsidR="00E4535B" w:rsidRPr="00580E2F" w:rsidRDefault="00E4535B" w:rsidP="00E4535B">
      <w:pPr>
        <w:pStyle w:val="phnormal"/>
      </w:pPr>
      <w:r w:rsidRPr="00580E2F">
        <w:t>Архитектура Портала не подразумевает обновление её отдельных модулей.</w:t>
      </w:r>
    </w:p>
    <w:p w:rsidR="00E4535B" w:rsidRPr="006D221C" w:rsidRDefault="00E4535B" w:rsidP="00E4535B">
      <w:pPr>
        <w:pStyle w:val="2"/>
      </w:pPr>
      <w:bookmarkStart w:id="37" w:name="_Toc68586825"/>
      <w:r w:rsidRPr="006D221C">
        <w:t>Проверка системы</w:t>
      </w:r>
      <w:bookmarkEnd w:id="37"/>
    </w:p>
    <w:p w:rsidR="00E4535B" w:rsidRPr="006D221C" w:rsidRDefault="00E4535B" w:rsidP="00E4535B">
      <w:pPr>
        <w:pStyle w:val="phnormal"/>
      </w:pPr>
      <w:r w:rsidRPr="006D221C">
        <w:t>Работоспособность Портала проверяется в ходе функционирования Портала при выполнении операций, описанных в документе «</w:t>
      </w:r>
      <w:r>
        <w:t>Интернет-портал «</w:t>
      </w:r>
      <w:r>
        <w:rPr>
          <w:lang w:val="en-US"/>
        </w:rPr>
        <w:t>Wiki</w:t>
      </w:r>
      <w:r>
        <w:t>-словарь»</w:t>
      </w:r>
      <w:r w:rsidRPr="006D221C">
        <w:t>». ПО Портала должно корректно выполнять операции, обрабатывать ошибочные и аварийные ситуации и выдавать соответствующие диагностические сообщения.</w:t>
      </w:r>
    </w:p>
    <w:p w:rsidR="00E4535B" w:rsidRPr="0078598B" w:rsidRDefault="00E4535B" w:rsidP="00E4535B">
      <w:pPr>
        <w:pStyle w:val="1"/>
      </w:pPr>
      <w:bookmarkStart w:id="38" w:name="_Toc68586826"/>
      <w:r w:rsidRPr="0078598B">
        <w:lastRenderedPageBreak/>
        <w:t>Аварийные ситуации</w:t>
      </w:r>
      <w:bookmarkEnd w:id="38"/>
    </w:p>
    <w:p w:rsidR="00E4535B" w:rsidRPr="0078598B" w:rsidRDefault="00E4535B" w:rsidP="00E4535B">
      <w:pPr>
        <w:pStyle w:val="phnormal"/>
      </w:pPr>
      <w:r w:rsidRPr="0078598B">
        <w:t>В процессе функционирования Портала предусмотрены три вида аварийных ситуаций:</w:t>
      </w:r>
    </w:p>
    <w:p w:rsidR="00E4535B" w:rsidRPr="0078598B" w:rsidRDefault="00E4535B" w:rsidP="00E4535B">
      <w:pPr>
        <w:pStyle w:val="phlistitemized1"/>
      </w:pPr>
      <w:r w:rsidRPr="0078598B">
        <w:t>сбой в системе электроснабжения аппаратной части, приводящих к перезагрузке ОС;</w:t>
      </w:r>
    </w:p>
    <w:p w:rsidR="00E4535B" w:rsidRPr="0078598B" w:rsidRDefault="00E4535B" w:rsidP="00E4535B">
      <w:pPr>
        <w:pStyle w:val="phlistitemized1"/>
      </w:pPr>
      <w:r w:rsidRPr="0078598B">
        <w:t>ошибки в работе аппаратных средств (кроме носителей данных и программ);</w:t>
      </w:r>
    </w:p>
    <w:p w:rsidR="00E4535B" w:rsidRPr="0078598B" w:rsidRDefault="00E4535B" w:rsidP="00E4535B">
      <w:pPr>
        <w:pStyle w:val="phlistitemized1"/>
      </w:pPr>
      <w:r w:rsidRPr="0078598B">
        <w:t>ошибки, связанные с программным обеспечением.</w:t>
      </w:r>
    </w:p>
    <w:p w:rsidR="00E4535B" w:rsidRPr="0078598B" w:rsidRDefault="00E4535B" w:rsidP="00E4535B">
      <w:pPr>
        <w:pStyle w:val="phnormal"/>
      </w:pPr>
      <w:r w:rsidRPr="0078598B">
        <w:t xml:space="preserve">В случае возникновения технических неполадок, неполадок программного обеспечения или иных проблем, влекущих невозможность доступа пользователей информацией к Порталу или к его отдельным страницам, на ПМП в срок, не превышающий 2 часов с момента возобновления доступа, размещается объявление с указанием причины, даты и времени прекращения доступа, а также даты и времени возобновления доступа к информации. Действия по размещению объявления и перевода ПМП в режим обслуживания описаны в п. </w:t>
      </w:r>
      <w:r w:rsidRPr="0078598B">
        <w:fldChar w:fldCharType="begin"/>
      </w:r>
      <w:r w:rsidRPr="0078598B">
        <w:instrText xml:space="preserve"> REF _Ref336844249 \r \h  \* MERGEFORMAT </w:instrText>
      </w:r>
      <w:r w:rsidRPr="0078598B">
        <w:fldChar w:fldCharType="separate"/>
      </w:r>
      <w:r w:rsidRPr="0078598B">
        <w:t>4.3</w:t>
      </w:r>
      <w:r w:rsidRPr="0078598B">
        <w:fldChar w:fldCharType="end"/>
      </w:r>
      <w:r w:rsidRPr="0078598B">
        <w:t>.</w:t>
      </w:r>
    </w:p>
    <w:p w:rsidR="00E4535B" w:rsidRPr="0078598B" w:rsidRDefault="00E4535B" w:rsidP="00E4535B">
      <w:pPr>
        <w:pStyle w:val="2"/>
      </w:pPr>
      <w:bookmarkStart w:id="39" w:name="_Toc68586827"/>
      <w:r w:rsidRPr="0078598B">
        <w:t>Сбой в системе электроснабжения</w:t>
      </w:r>
      <w:bookmarkEnd w:id="39"/>
    </w:p>
    <w:p w:rsidR="00E4535B" w:rsidRPr="0078598B" w:rsidRDefault="00E4535B" w:rsidP="00E4535B">
      <w:pPr>
        <w:pStyle w:val="phnormal"/>
      </w:pPr>
      <w:r w:rsidRPr="0078598B">
        <w:t xml:space="preserve">При сбое электропитания сервера БД и/или веб-сервера следует восстановить электроснабжение, перезагрузить ОС. Восстановление функций Портала происходит после </w:t>
      </w:r>
      <w:r>
        <w:t>выполнения инструкции 6 из пункта 3.1.1</w:t>
      </w:r>
      <w:r w:rsidRPr="0078598B">
        <w:t>.</w:t>
      </w:r>
    </w:p>
    <w:p w:rsidR="00E4535B" w:rsidRPr="0078598B" w:rsidRDefault="00E4535B" w:rsidP="00E4535B">
      <w:pPr>
        <w:pStyle w:val="2"/>
      </w:pPr>
      <w:bookmarkStart w:id="40" w:name="_Toc68586828"/>
      <w:r w:rsidRPr="0078598B">
        <w:t>Ошибки в работе аппаратных средств</w:t>
      </w:r>
      <w:bookmarkEnd w:id="40"/>
    </w:p>
    <w:p w:rsidR="00E4535B" w:rsidRPr="0078598B" w:rsidRDefault="00E4535B" w:rsidP="00E4535B">
      <w:pPr>
        <w:pStyle w:val="phnormal"/>
      </w:pPr>
      <w:r w:rsidRPr="0078598B">
        <w:t xml:space="preserve">При ошибках аппаратных компонентов следует заменить неисправное устройство. Восстановление функций Портала происходит после </w:t>
      </w:r>
      <w:r>
        <w:t>выполнения инструкции 6 из пункта 3.1.1</w:t>
      </w:r>
      <w:r w:rsidRPr="0078598B">
        <w:t>.</w:t>
      </w:r>
    </w:p>
    <w:p w:rsidR="00E4535B" w:rsidRPr="0078598B" w:rsidRDefault="00E4535B" w:rsidP="00E4535B">
      <w:pPr>
        <w:pStyle w:val="2"/>
      </w:pPr>
      <w:bookmarkStart w:id="41" w:name="_Toc68586829"/>
      <w:r w:rsidRPr="0078598B">
        <w:t>Ошибки, связанные с программным обеспечением</w:t>
      </w:r>
      <w:bookmarkEnd w:id="41"/>
    </w:p>
    <w:p w:rsidR="00E4535B" w:rsidRPr="0078598B" w:rsidRDefault="00E4535B" w:rsidP="00E4535B">
      <w:pPr>
        <w:pStyle w:val="phnormal"/>
      </w:pPr>
      <w:r w:rsidRPr="0078598B">
        <w:t xml:space="preserve">При сбоях в работе ОС или служб СУБД </w:t>
      </w:r>
      <w:r>
        <w:rPr>
          <w:lang w:val="en-US"/>
        </w:rPr>
        <w:t>MS</w:t>
      </w:r>
      <w:r w:rsidRPr="0074075A">
        <w:t xml:space="preserve"> </w:t>
      </w:r>
      <w:r>
        <w:rPr>
          <w:lang w:val="en-US"/>
        </w:rPr>
        <w:t>SQL</w:t>
      </w:r>
      <w:r w:rsidRPr="0078598B">
        <w:t xml:space="preserve"> следует перезапустить программное обеспечение. Восстановление функций Портала происходит после </w:t>
      </w:r>
      <w:r>
        <w:t>выполнения инструкции 6 из пункта 3.1.1</w:t>
      </w:r>
      <w:r w:rsidRPr="0078598B">
        <w:t>.</w:t>
      </w:r>
    </w:p>
    <w:p w:rsidR="00242490" w:rsidRPr="00BB426D" w:rsidRDefault="00242490" w:rsidP="004F34BD">
      <w:pPr>
        <w:pStyle w:val="phtitlevoid"/>
      </w:pPr>
      <w:r w:rsidRPr="00BB426D">
        <w:lastRenderedPageBreak/>
        <w:t>Лист регистрации изменений</w:t>
      </w:r>
    </w:p>
    <w:tbl>
      <w:tblPr>
        <w:tblW w:w="1008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20"/>
        <w:gridCol w:w="1440"/>
        <w:gridCol w:w="900"/>
        <w:gridCol w:w="720"/>
        <w:gridCol w:w="1080"/>
        <w:gridCol w:w="1080"/>
        <w:gridCol w:w="900"/>
        <w:gridCol w:w="1260"/>
        <w:gridCol w:w="1080"/>
        <w:gridCol w:w="900"/>
      </w:tblGrid>
      <w:tr w:rsidR="00242490">
        <w:trPr>
          <w:cantSplit/>
          <w:trHeight w:val="355"/>
          <w:jc w:val="center"/>
        </w:trPr>
        <w:tc>
          <w:tcPr>
            <w:tcW w:w="4860" w:type="dxa"/>
            <w:gridSpan w:val="5"/>
            <w:vAlign w:val="center"/>
          </w:tcPr>
          <w:p w:rsidR="00242490" w:rsidRDefault="00242490" w:rsidP="004F34BD">
            <w:pPr>
              <w:pStyle w:val="phtablecolcaption"/>
            </w:pPr>
            <w:r>
              <w:t>Номера листов (страниц)</w:t>
            </w:r>
          </w:p>
        </w:tc>
        <w:tc>
          <w:tcPr>
            <w:tcW w:w="1080" w:type="dxa"/>
            <w:vMerge w:val="restart"/>
            <w:vAlign w:val="center"/>
          </w:tcPr>
          <w:p w:rsidR="00242490" w:rsidRDefault="00242490" w:rsidP="004F34BD">
            <w:pPr>
              <w:pStyle w:val="phtablecolcaption"/>
            </w:pPr>
            <w:r>
              <w:t>Всего листов (страниц)</w:t>
            </w:r>
            <w:r>
              <w:br/>
              <w:t>в докум.</w:t>
            </w:r>
          </w:p>
        </w:tc>
        <w:tc>
          <w:tcPr>
            <w:tcW w:w="900" w:type="dxa"/>
            <w:vMerge w:val="restart"/>
            <w:vAlign w:val="center"/>
          </w:tcPr>
          <w:p w:rsidR="00242490" w:rsidRDefault="00242490" w:rsidP="004F34BD">
            <w:pPr>
              <w:pStyle w:val="phtablecolcaption"/>
            </w:pPr>
            <w:r>
              <w:t>№</w:t>
            </w:r>
            <w:r>
              <w:br/>
              <w:t>док</w:t>
            </w:r>
            <w:r w:rsidRPr="008921B4">
              <w:t>у</w:t>
            </w:r>
            <w:r>
              <w:t>мента</w:t>
            </w:r>
          </w:p>
        </w:tc>
        <w:tc>
          <w:tcPr>
            <w:tcW w:w="1260" w:type="dxa"/>
            <w:vMerge w:val="restart"/>
            <w:vAlign w:val="center"/>
          </w:tcPr>
          <w:p w:rsidR="00242490" w:rsidRDefault="00242490" w:rsidP="004F34BD">
            <w:pPr>
              <w:pStyle w:val="phtablecolcaption"/>
            </w:pPr>
            <w:r>
              <w:t>Входящий № сопрово-дительного докум.</w:t>
            </w:r>
            <w:r>
              <w:br/>
              <w:t>и дата</w:t>
            </w:r>
          </w:p>
        </w:tc>
        <w:tc>
          <w:tcPr>
            <w:tcW w:w="1080" w:type="dxa"/>
            <w:vMerge w:val="restart"/>
            <w:vAlign w:val="center"/>
          </w:tcPr>
          <w:p w:rsidR="00242490" w:rsidRDefault="00242490" w:rsidP="004F34BD">
            <w:pPr>
              <w:pStyle w:val="phtablecolcaption"/>
            </w:pPr>
            <w:r>
              <w:t>Подп</w:t>
            </w:r>
          </w:p>
        </w:tc>
        <w:tc>
          <w:tcPr>
            <w:tcW w:w="900" w:type="dxa"/>
            <w:vMerge w:val="restart"/>
            <w:vAlign w:val="center"/>
          </w:tcPr>
          <w:p w:rsidR="00242490" w:rsidRDefault="00242490" w:rsidP="004F34BD">
            <w:pPr>
              <w:pStyle w:val="phtablecolcaption"/>
            </w:pPr>
            <w:r>
              <w:t>Дата</w:t>
            </w:r>
          </w:p>
        </w:tc>
      </w:tr>
      <w:tr w:rsidR="00242490">
        <w:trPr>
          <w:cantSplit/>
          <w:trHeight w:val="1067"/>
          <w:jc w:val="center"/>
        </w:trPr>
        <w:tc>
          <w:tcPr>
            <w:tcW w:w="720" w:type="dxa"/>
            <w:vAlign w:val="center"/>
          </w:tcPr>
          <w:p w:rsidR="00242490" w:rsidRDefault="00242490" w:rsidP="004F34BD">
            <w:pPr>
              <w:pStyle w:val="phtablecolcaption"/>
            </w:pPr>
            <w:r>
              <w:t>Изм</w:t>
            </w:r>
          </w:p>
        </w:tc>
        <w:tc>
          <w:tcPr>
            <w:tcW w:w="1440" w:type="dxa"/>
            <w:vAlign w:val="center"/>
          </w:tcPr>
          <w:p w:rsidR="00242490" w:rsidRDefault="00242490" w:rsidP="004F34BD">
            <w:pPr>
              <w:pStyle w:val="phtablecolcaption"/>
            </w:pPr>
            <w:r>
              <w:t>измененных</w:t>
            </w:r>
          </w:p>
        </w:tc>
        <w:tc>
          <w:tcPr>
            <w:tcW w:w="900" w:type="dxa"/>
            <w:vAlign w:val="center"/>
          </w:tcPr>
          <w:p w:rsidR="00242490" w:rsidRDefault="00242490" w:rsidP="004F34BD">
            <w:pPr>
              <w:pStyle w:val="phtablecolcaption"/>
            </w:pPr>
            <w:r>
              <w:t>зам</w:t>
            </w:r>
            <w:r w:rsidRPr="008921B4">
              <w:t>е</w:t>
            </w:r>
            <w:r>
              <w:t>ненных</w:t>
            </w:r>
          </w:p>
        </w:tc>
        <w:tc>
          <w:tcPr>
            <w:tcW w:w="720" w:type="dxa"/>
            <w:vAlign w:val="center"/>
          </w:tcPr>
          <w:p w:rsidR="00242490" w:rsidRDefault="00242490" w:rsidP="004F34BD">
            <w:pPr>
              <w:pStyle w:val="phtablecolcaption"/>
            </w:pPr>
            <w:r>
              <w:t>новых</w:t>
            </w:r>
          </w:p>
        </w:tc>
        <w:tc>
          <w:tcPr>
            <w:tcW w:w="1080" w:type="dxa"/>
            <w:vAlign w:val="center"/>
          </w:tcPr>
          <w:p w:rsidR="00242490" w:rsidRDefault="00242490" w:rsidP="004F34BD">
            <w:pPr>
              <w:pStyle w:val="phtablecolcaption"/>
            </w:pPr>
            <w:r>
              <w:t>аннули-рованных</w:t>
            </w:r>
          </w:p>
        </w:tc>
        <w:tc>
          <w:tcPr>
            <w:tcW w:w="1080" w:type="dxa"/>
            <w:vMerge/>
          </w:tcPr>
          <w:p w:rsidR="00242490" w:rsidRDefault="00242490" w:rsidP="004F34BD">
            <w:pPr>
              <w:pStyle w:val="phtablecolcaption"/>
            </w:pPr>
          </w:p>
        </w:tc>
        <w:tc>
          <w:tcPr>
            <w:tcW w:w="900" w:type="dxa"/>
            <w:vMerge/>
          </w:tcPr>
          <w:p w:rsidR="00242490" w:rsidRDefault="00242490" w:rsidP="004F34BD">
            <w:pPr>
              <w:pStyle w:val="phtablecolcaption"/>
            </w:pPr>
          </w:p>
        </w:tc>
        <w:tc>
          <w:tcPr>
            <w:tcW w:w="1260" w:type="dxa"/>
            <w:vMerge/>
          </w:tcPr>
          <w:p w:rsidR="00242490" w:rsidRDefault="00242490" w:rsidP="004F34BD">
            <w:pPr>
              <w:pStyle w:val="phtablecolcaption"/>
            </w:pPr>
          </w:p>
        </w:tc>
        <w:tc>
          <w:tcPr>
            <w:tcW w:w="1080" w:type="dxa"/>
            <w:vMerge/>
          </w:tcPr>
          <w:p w:rsidR="00242490" w:rsidRDefault="00242490" w:rsidP="004F34BD">
            <w:pPr>
              <w:pStyle w:val="phtablecolcaption"/>
            </w:pPr>
          </w:p>
        </w:tc>
        <w:tc>
          <w:tcPr>
            <w:tcW w:w="900" w:type="dxa"/>
            <w:vMerge/>
          </w:tcPr>
          <w:p w:rsidR="00242490" w:rsidRDefault="00242490" w:rsidP="004F34BD">
            <w:pPr>
              <w:pStyle w:val="phtablecolcaption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  <w:tr w:rsidR="00242490">
        <w:trPr>
          <w:trHeight w:val="400"/>
          <w:jc w:val="center"/>
        </w:trPr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44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72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26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1080" w:type="dxa"/>
          </w:tcPr>
          <w:p w:rsidR="00242490" w:rsidRDefault="00242490" w:rsidP="004F34BD">
            <w:pPr>
              <w:pStyle w:val="phtablecell"/>
            </w:pPr>
          </w:p>
        </w:tc>
        <w:tc>
          <w:tcPr>
            <w:tcW w:w="900" w:type="dxa"/>
          </w:tcPr>
          <w:p w:rsidR="00242490" w:rsidRDefault="00242490" w:rsidP="004F34BD">
            <w:pPr>
              <w:pStyle w:val="phtablecell"/>
            </w:pPr>
          </w:p>
        </w:tc>
      </w:tr>
    </w:tbl>
    <w:p w:rsidR="00242490" w:rsidRPr="006F01BA" w:rsidRDefault="00242490" w:rsidP="004F34BD">
      <w:pPr>
        <w:pStyle w:val="phnormal"/>
      </w:pPr>
    </w:p>
    <w:sectPr w:rsidR="00242490" w:rsidRPr="006F01BA" w:rsidSect="00501EFF">
      <w:headerReference w:type="even" r:id="rId35"/>
      <w:headerReference w:type="default" r:id="rId36"/>
      <w:footerReference w:type="default" r:id="rId37"/>
      <w:pgSz w:w="11906" w:h="16838" w:code="9"/>
      <w:pgMar w:top="567" w:right="567" w:bottom="2268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0BA7" w:rsidRDefault="007D0BA7" w:rsidP="007504A8">
      <w:r>
        <w:separator/>
      </w:r>
    </w:p>
  </w:endnote>
  <w:endnote w:type="continuationSeparator" w:id="0">
    <w:p w:rsidR="007D0BA7" w:rsidRDefault="007D0BA7" w:rsidP="00750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C52" w:rsidRPr="00AC1D3F" w:rsidRDefault="000F7C52" w:rsidP="007504A8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2B4D076" wp14:editId="0DADFE43">
              <wp:simplePos x="0" y="0"/>
              <wp:positionH relativeFrom="column">
                <wp:posOffset>-556260</wp:posOffset>
              </wp:positionH>
              <wp:positionV relativeFrom="paragraph">
                <wp:posOffset>-9563100</wp:posOffset>
              </wp:positionV>
              <wp:extent cx="7071360" cy="9748520"/>
              <wp:effectExtent l="0" t="9525" r="9525" b="0"/>
              <wp:wrapNone/>
              <wp:docPr id="32" name="Group 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71360" cy="9748520"/>
                        <a:chOff x="258" y="600"/>
                        <a:chExt cx="11136" cy="15352"/>
                      </a:xfrm>
                    </wpg:grpSpPr>
                    <wps:wsp>
                      <wps:cNvPr id="33" name="Rectangle 437"/>
                      <wps:cNvSpPr>
                        <a:spLocks noChangeArrowheads="1"/>
                      </wps:cNvSpPr>
                      <wps:spPr bwMode="auto">
                        <a:xfrm>
                          <a:off x="955" y="600"/>
                          <a:ext cx="10431" cy="152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36000" rIns="91440" bIns="45720" anchor="t" anchorCtr="0" upright="1">
                        <a:noAutofit/>
                      </wps:bodyPr>
                    </wps:wsp>
                    <wpg:grpSp>
                      <wpg:cNvPr id="34" name="Group 438"/>
                      <wpg:cNvGrpSpPr>
                        <a:grpSpLocks/>
                      </wpg:cNvGrpSpPr>
                      <wpg:grpSpPr bwMode="auto">
                        <a:xfrm>
                          <a:off x="258" y="7838"/>
                          <a:ext cx="723" cy="8052"/>
                          <a:chOff x="319" y="8138"/>
                          <a:chExt cx="723" cy="8286"/>
                        </a:xfrm>
                      </wpg:grpSpPr>
                      <wps:wsp>
                        <wps:cNvPr id="35" name="Line 43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6" y="10229"/>
                            <a:ext cx="54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440"/>
                        <wps:cNvCnPr>
                          <a:cxnSpLocks noChangeShapeType="1"/>
                        </wps:cNvCnPr>
                        <wps:spPr bwMode="auto">
                          <a:xfrm flipH="1">
                            <a:off x="457" y="11489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441"/>
                        <wps:cNvCnPr>
                          <a:cxnSpLocks noChangeShapeType="1"/>
                        </wps:cNvCnPr>
                        <wps:spPr bwMode="auto">
                          <a:xfrm flipH="1">
                            <a:off x="460" y="12964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442"/>
                        <wps:cNvCnPr>
                          <a:cxnSpLocks noChangeShapeType="1"/>
                        </wps:cNvCnPr>
                        <wps:spPr bwMode="auto">
                          <a:xfrm flipH="1">
                            <a:off x="475" y="14940"/>
                            <a:ext cx="54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319" y="8644"/>
                            <a:ext cx="565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7C52" w:rsidRDefault="000F7C52" w:rsidP="00501EFF">
                              <w:pPr>
                                <w:pStyle w:val="phstampitalic"/>
                              </w:pPr>
                              <w:r>
                                <w:t>Подп. и дата</w:t>
                              </w:r>
                            </w:p>
                            <w:p w:rsidR="000F7C52" w:rsidRDefault="000F7C52" w:rsidP="007504A8"/>
                            <w:p w:rsidR="000F7C52" w:rsidRDefault="000F7C52" w:rsidP="007504A8"/>
                          </w:txbxContent>
                        </wps:txbx>
                        <wps:bodyPr rot="0" vert="vert270" wrap="square" lIns="91440" tIns="36000" rIns="91440" bIns="45720" anchor="t" anchorCtr="0" upright="1">
                          <a:noAutofit/>
                        </wps:bodyPr>
                      </wps:wsp>
                      <wps:wsp>
                        <wps:cNvPr id="40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319" y="10323"/>
                            <a:ext cx="565" cy="1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7C52" w:rsidRDefault="000F7C52" w:rsidP="00501EFF">
                              <w:pPr>
                                <w:pStyle w:val="phstampitalic"/>
                              </w:pPr>
                              <w:r>
                                <w:t>Инв № дубл.</w:t>
                              </w:r>
                            </w:p>
                            <w:p w:rsidR="000F7C52" w:rsidRDefault="000F7C52" w:rsidP="007504A8"/>
                            <w:p w:rsidR="000F7C52" w:rsidRDefault="000F7C52" w:rsidP="007504A8"/>
                          </w:txbxContent>
                        </wps:txbx>
                        <wps:bodyPr rot="0" vert="vert270" wrap="square" lIns="91440" tIns="36000" rIns="91440" bIns="45720" anchor="t" anchorCtr="0" upright="1">
                          <a:noAutofit/>
                        </wps:bodyPr>
                      </wps:wsp>
                      <wpg:grpSp>
                        <wpg:cNvPr id="41" name="Group 445"/>
                        <wpg:cNvGrpSpPr>
                          <a:grpSpLocks/>
                        </wpg:cNvGrpSpPr>
                        <wpg:grpSpPr bwMode="auto">
                          <a:xfrm>
                            <a:off x="319" y="11648"/>
                            <a:ext cx="565" cy="4728"/>
                            <a:chOff x="239" y="11626"/>
                            <a:chExt cx="565" cy="4728"/>
                          </a:xfrm>
                        </wpg:grpSpPr>
                        <wps:wsp>
                          <wps:cNvPr id="42" name="Text Box 4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9" y="15188"/>
                              <a:ext cx="565" cy="11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501EFF">
                                <w:pPr>
                                  <w:pStyle w:val="phstampitalic"/>
                                </w:pPr>
                                <w:r>
                                  <w:t>Инв № подл.</w:t>
                                </w:r>
                              </w:p>
                              <w:p w:rsidR="000F7C52" w:rsidRDefault="000F7C52" w:rsidP="007504A8"/>
                            </w:txbxContent>
                          </wps:txbx>
                          <wps:bodyPr rot="0" vert="vert270" wrap="square" lIns="91440" tIns="36000" rIns="91440" bIns="45720" anchor="t" anchorCtr="0" upright="1">
                            <a:noAutofit/>
                          </wps:bodyPr>
                        </wps:wsp>
                        <wpg:grpSp>
                          <wpg:cNvPr id="43" name="Group 447"/>
                          <wpg:cNvGrpSpPr>
                            <a:grpSpLocks/>
                          </wpg:cNvGrpSpPr>
                          <wpg:grpSpPr bwMode="auto">
                            <a:xfrm>
                              <a:off x="239" y="11626"/>
                              <a:ext cx="565" cy="3243"/>
                              <a:chOff x="239" y="11626"/>
                              <a:chExt cx="565" cy="3243"/>
                            </a:xfrm>
                          </wpg:grpSpPr>
                          <wps:wsp>
                            <wps:cNvPr id="44" name="Text Box 4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9" y="11626"/>
                                <a:ext cx="565" cy="13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7C52" w:rsidRDefault="000F7C52" w:rsidP="00501EFF">
                                  <w:pPr>
                                    <w:pStyle w:val="phstampitalic"/>
                                  </w:pPr>
                                  <w:r>
                                    <w:t>Взамен инв. №</w:t>
                                  </w:r>
                                </w:p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91440" tIns="36000" rIns="91440" bIns="45720" anchor="t" anchorCtr="0" upright="1">
                              <a:noAutofit/>
                            </wps:bodyPr>
                          </wps:wsp>
                          <wps:wsp>
                            <wps:cNvPr id="45" name="Text Box 4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9" y="13624"/>
                                <a:ext cx="565" cy="12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7C52" w:rsidRDefault="000F7C52" w:rsidP="00501EFF">
                                  <w:pPr>
                                    <w:pStyle w:val="phstampitalic"/>
                                  </w:pPr>
                                  <w:r>
                                    <w:t>Подп. и дата</w:t>
                                  </w:r>
                                </w:p>
                                <w:p w:rsidR="000F7C52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91440" tIns="3600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6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744" y="12991"/>
                            <a:ext cx="276" cy="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7C52" w:rsidRPr="008921B4" w:rsidRDefault="000F7C52" w:rsidP="007504A8"/>
                            <w:p w:rsidR="000F7C52" w:rsidRDefault="000F7C52" w:rsidP="007504A8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744" y="11506"/>
                            <a:ext cx="276" cy="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7C52" w:rsidRPr="008921B4" w:rsidRDefault="000F7C52" w:rsidP="007504A8"/>
                            <w:p w:rsidR="000F7C52" w:rsidRDefault="000F7C52" w:rsidP="007504A8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766" y="10263"/>
                            <a:ext cx="276" cy="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7C52" w:rsidRPr="008921B4" w:rsidRDefault="000F7C52" w:rsidP="007504A8"/>
                            <w:p w:rsidR="000F7C52" w:rsidRDefault="000F7C52" w:rsidP="007504A8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743" y="8157"/>
                            <a:ext cx="276" cy="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7C52" w:rsidRPr="008921B4" w:rsidRDefault="000F7C52" w:rsidP="007504A8"/>
                            <w:p w:rsidR="000F7C52" w:rsidRDefault="000F7C52" w:rsidP="007504A8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460" y="8138"/>
                            <a:ext cx="556" cy="828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36000" rIns="91440" bIns="45720" anchor="t" anchorCtr="0" upright="1">
                          <a:noAutofit/>
                        </wps:bodyPr>
                      </wps:wsp>
                      <wps:wsp>
                        <wps:cNvPr id="51" name="Line 455"/>
                        <wps:cNvCnPr>
                          <a:cxnSpLocks noChangeShapeType="1"/>
                        </wps:cNvCnPr>
                        <wps:spPr bwMode="auto">
                          <a:xfrm flipV="1">
                            <a:off x="692" y="8153"/>
                            <a:ext cx="0" cy="827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g:grpSp>
                      <wpg:cNvPr id="52" name="Group 456"/>
                      <wpg:cNvGrpSpPr>
                        <a:grpSpLocks/>
                      </wpg:cNvGrpSpPr>
                      <wpg:grpSpPr bwMode="auto">
                        <a:xfrm>
                          <a:off x="910" y="13608"/>
                          <a:ext cx="10484" cy="2344"/>
                          <a:chOff x="970" y="14144"/>
                          <a:chExt cx="10484" cy="2344"/>
                        </a:xfrm>
                      </wpg:grpSpPr>
                      <wps:wsp>
                        <wps:cNvPr id="53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989" y="16127"/>
                            <a:ext cx="1050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7C52" w:rsidRDefault="000F7C52" w:rsidP="007504A8"/>
                            <w:p w:rsidR="000F7C52" w:rsidRDefault="000F7C52" w:rsidP="007504A8"/>
                          </w:txbxContent>
                        </wps:txbx>
                        <wps:bodyPr rot="0" vert="horz" wrap="square" lIns="91440" tIns="36000" rIns="91440" bIns="45720" anchor="t" anchorCtr="0" upright="1">
                          <a:noAutofit/>
                        </wps:bodyPr>
                      </wps:wsp>
                      <wpg:grpSp>
                        <wpg:cNvPr id="54" name="Group 458"/>
                        <wpg:cNvGrpSpPr>
                          <a:grpSpLocks/>
                        </wpg:cNvGrpSpPr>
                        <wpg:grpSpPr bwMode="auto">
                          <a:xfrm>
                            <a:off x="970" y="14144"/>
                            <a:ext cx="10484" cy="2277"/>
                            <a:chOff x="970" y="14144"/>
                            <a:chExt cx="10484" cy="2277"/>
                          </a:xfrm>
                        </wpg:grpSpPr>
                        <wps:wsp>
                          <wps:cNvPr id="55" name="Rectangle 459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" y="15673"/>
                              <a:ext cx="2780" cy="7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E4535B" w:rsidP="00501EFF">
                                <w:pPr>
                                  <w:pStyle w:val="phstampcenter"/>
                                </w:pPr>
                                <w:r>
                                  <w:t>2021</w:t>
                                </w:r>
                              </w:p>
                              <w:p w:rsidR="000F7C52" w:rsidRPr="0079077B" w:rsidRDefault="000F7C52" w:rsidP="00501EFF">
                                <w:pPr>
                                  <w:pStyle w:val="phstampcenter"/>
                                </w:pPr>
                              </w:p>
                            </w:txbxContent>
                          </wps:txbx>
                          <wps:bodyPr rot="0" vert="horz" wrap="square" lIns="12700" tIns="720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6" y="14153"/>
                              <a:ext cx="10428" cy="226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36000" rIns="91440" bIns="45720" anchor="t" anchorCtr="0" upright="1">
                            <a:noAutofit/>
                          </wps:bodyPr>
                        </wps:wsp>
                        <wps:wsp>
                          <wps:cNvPr id="57" name="Line 46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031" y="14144"/>
                              <a:ext cx="1" cy="22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4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6" y="14151"/>
                              <a:ext cx="2" cy="8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4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01" y="14154"/>
                              <a:ext cx="1" cy="22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46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941" y="14146"/>
                              <a:ext cx="2" cy="22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46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511" y="14153"/>
                              <a:ext cx="1" cy="226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4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" y="14717"/>
                              <a:ext cx="348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4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" y="15299"/>
                              <a:ext cx="349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4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" y="15851"/>
                              <a:ext cx="349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4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4" y="14430"/>
                              <a:ext cx="347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4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8" y="15570"/>
                              <a:ext cx="349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4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" y="16135"/>
                              <a:ext cx="348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18" y="15000"/>
                              <a:ext cx="693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6" y="15001"/>
                              <a:ext cx="1" cy="14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4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504" y="15001"/>
                              <a:ext cx="1" cy="66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4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44" y="15000"/>
                              <a:ext cx="1" cy="65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7" y="15298"/>
                              <a:ext cx="277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4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4" y="15861"/>
                              <a:ext cx="930" cy="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501EFF">
                                <w:pPr>
                                  <w:pStyle w:val="phstampcenteritalic"/>
                                </w:pPr>
                                <w: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4" y="14741"/>
                              <a:ext cx="450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501EFF">
                                <w:pPr>
                                  <w:pStyle w:val="phstampcenteritalic"/>
                                </w:pPr>
                                <w:r w:rsidRPr="000411E6">
                                  <w:t>Изм.</w:t>
                                </w:r>
                                <w:r w:rsidRPr="008921B4">
                                  <w:t>С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4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1" y="15300"/>
                              <a:ext cx="562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0" tIns="36000" rIns="0" bIns="36000" anchor="t" anchorCtr="0" upright="1">
                            <a:noAutofit/>
                          </wps:bodyPr>
                        </wps:wsp>
                        <wps:wsp>
                          <wps:cNvPr id="76" name="Rectangle 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61" y="15583"/>
                              <a:ext cx="542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0" tIns="36000" rIns="0" bIns="36000" anchor="t" anchorCtr="0" upright="1">
                            <a:noAutofit/>
                          </wps:bodyPr>
                        </wps:wsp>
                        <wps:wsp>
                          <wps:cNvPr id="77" name="Rectangle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9" y="15861"/>
                              <a:ext cx="571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0" tIns="36000" rIns="0" bIns="36000" anchor="t" anchorCtr="0" upright="1">
                            <a:noAutofit/>
                          </wps:bodyPr>
                        </wps:wsp>
                        <wps:wsp>
                          <wps:cNvPr id="78" name="Rectangle 4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1" y="14735"/>
                              <a:ext cx="563" cy="2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945CCC" w:rsidRDefault="000F7C52" w:rsidP="00501EFF">
                                <w:pPr>
                                  <w:pStyle w:val="phstampcenteritalic"/>
                                </w:pPr>
                                <w:r w:rsidRPr="00945CCC"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4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039" y="14717"/>
                              <a:ext cx="1055" cy="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5E4A3B" w:rsidRDefault="000F7C52" w:rsidP="00501EFF">
                                <w:pPr>
                                  <w:pStyle w:val="phstampcenteritalic"/>
                                </w:pPr>
                                <w:r w:rsidRPr="005E4A3B"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5" y="14731"/>
                              <a:ext cx="584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0411E6" w:rsidRDefault="000F7C52" w:rsidP="00501EFF">
                                <w:pPr>
                                  <w:pStyle w:val="phstampcenteritalic"/>
                                </w:pPr>
                                <w:r w:rsidRPr="000411E6"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72000" tIns="360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485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6" y="14987"/>
                              <a:ext cx="847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5E4A3B" w:rsidRDefault="000F7C52" w:rsidP="00501EFF">
                                <w:pPr>
                                  <w:pStyle w:val="phstampcenter"/>
                                </w:pPr>
                                <w:r w:rsidRPr="005E4A3B"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4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504" y="14987"/>
                              <a:ext cx="840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CB1016" w:rsidRDefault="000F7C52" w:rsidP="00501EFF">
                                <w:pPr>
                                  <w:pStyle w:val="phstampcenteritalic"/>
                                </w:pPr>
                                <w:r w:rsidRPr="00CB1016"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4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52" y="14987"/>
                              <a:ext cx="1087" cy="2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CB1016" w:rsidRDefault="000F7C52" w:rsidP="00501EFF">
                                <w:pPr>
                                  <w:pStyle w:val="phstampcenteritalic"/>
                                </w:pPr>
                                <w:r w:rsidRPr="00CB1016"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4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47" y="15311"/>
                              <a:ext cx="644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5E4A3B" w:rsidRDefault="000F7C52" w:rsidP="00501EFF">
                                <w:pPr>
                                  <w:pStyle w:val="phstampcenter"/>
                                </w:pPr>
                                <w:r>
                                  <w:rPr>
                                    <w:lang w:val="en-US"/>
                                  </w:rPr>
                                  <w:fldChar w:fldCharType="begin"/>
                                </w:r>
                                <w:r w:rsidRPr="00F85499">
                                  <w:instrText xml:space="preserve"> =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begin"/>
                                </w:r>
                                <w:r w:rsidRPr="00F85499">
                                  <w:instrText xml:space="preserve"> </w:instrText>
                                </w:r>
                                <w:r>
                                  <w:rPr>
                                    <w:lang w:val="en-US"/>
                                  </w:rPr>
                                  <w:instrText>NUMPAGES</w:instrText>
                                </w:r>
                                <w:r w:rsidRPr="00F85499">
                                  <w:instrText xml:space="preserve">   \* </w:instrText>
                                </w:r>
                                <w:r>
                                  <w:rPr>
                                    <w:lang w:val="en-US"/>
                                  </w:rPr>
                                  <w:instrText>MERGEFORMAT</w:instrText>
                                </w:r>
                                <w:r w:rsidRPr="00F85499">
                                  <w:instrText xml:space="preserve"> 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separate"/>
                                </w:r>
                                <w:r w:rsidR="00E4535B" w:rsidRPr="00E4535B">
                                  <w:rPr>
                                    <w:noProof/>
                                  </w:rPr>
                                  <w:instrText>25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end"/>
                                </w:r>
                                <w:r w:rsidRPr="00F85499">
                                  <w:instrText xml:space="preserve"> - 1 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separate"/>
                                </w:r>
                                <w:r w:rsidR="00E4535B">
                                  <w:rPr>
                                    <w:noProof/>
                                  </w:rPr>
                                  <w:t>24</w: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4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700" y="15298"/>
                              <a:ext cx="644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3D2AE4" w:rsidRDefault="000F7C52" w:rsidP="00501EFF">
                                <w:pPr>
                                  <w:pStyle w:val="phstamp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=</w:instrTex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E4535B">
                                  <w:rPr>
                                    <w:noProof/>
                                  </w:rPr>
                                  <w:instrText>1</w:instrText>
                                </w:r>
                                <w:r>
                                  <w:fldChar w:fldCharType="end"/>
                                </w:r>
                                <w:r>
                                  <w:instrText xml:space="preserve">-1 </w:instrText>
                                </w:r>
                                <w:r>
                                  <w:fldChar w:fldCharType="separate"/>
                                </w:r>
                                <w:r w:rsidR="00E4535B">
                                  <w:rPr>
                                    <w:noProof/>
                                  </w:rPr>
                                  <w:t>0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490"/>
                          <wps:cNvSpPr>
                            <a:spLocks noChangeArrowheads="1"/>
                          </wps:cNvSpPr>
                          <wps:spPr bwMode="auto">
                            <a:xfrm>
                              <a:off x="8750" y="15321"/>
                              <a:ext cx="645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7504A8"/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4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511" y="14325"/>
                              <a:ext cx="6668" cy="2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7504A8"/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4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577" y="15026"/>
                              <a:ext cx="3971" cy="1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7D0BA7" w:rsidP="00687058">
                                <w:pPr>
                                  <w:pStyle w:val="phstamp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DOCPROPERTY  полное_название_системы  \* MERGEFORMAT </w:instrText>
                                </w:r>
                                <w:r>
                                  <w:fldChar w:fldCharType="separate"/>
                                </w:r>
                                <w:r w:rsidR="000F7C52">
                                  <w:t>Курсовой проект по дисциплине</w:t>
                                </w:r>
                                <w:r w:rsidR="000F7C52" w:rsidRPr="00687058">
                                  <w:t xml:space="preserve"> </w:t>
                                </w:r>
                                <w:r w:rsidR="000F7C52">
                                  <w:t>«Интернет технологии»</w:t>
                                </w:r>
                                <w:r w:rsidR="00E4535B">
                                  <w:t xml:space="preserve"> Интернет-портал</w:t>
                                </w:r>
                                <w:r w:rsidR="000F7C52">
                                  <w:t xml:space="preserve"> «</w:t>
                                </w:r>
                                <w:r w:rsidR="00E4535B">
                                  <w:rPr>
                                    <w:lang w:val="en-US"/>
                                  </w:rPr>
                                  <w:t>Wiki</w:t>
                                </w:r>
                                <w:r w:rsidR="00E4535B" w:rsidRPr="00E4535B">
                                  <w:t>-</w:t>
                                </w:r>
                                <w:r w:rsidR="00E4535B">
                                  <w:t>словарь</w:t>
                                </w:r>
                                <w:r w:rsidR="000F7C52">
                                  <w:t>»</w:t>
                                </w:r>
                                <w:r>
                                  <w:fldChar w:fldCharType="end"/>
                                </w:r>
                                <w:r w:rsidR="000F7C52">
                                  <w:t xml:space="preserve">.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DOCPROPERTY  Title  \* MERGEFORMAT </w:instrText>
                                </w:r>
                                <w:r>
                                  <w:fldChar w:fldCharType="separate"/>
                                </w:r>
                                <w:r w:rsidR="000F7C52">
                                  <w:t>Руководство пользователя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  <wps:wsp>
                          <wps:cNvPr id="89" name="Line 4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67" y="15666"/>
                              <a:ext cx="276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0" name="Text Box 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4" y="15001"/>
                              <a:ext cx="1050" cy="3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501EFF">
                                <w:pPr>
                                  <w:pStyle w:val="phstampcenteritalic"/>
                                </w:pPr>
                                <w: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91440" tIns="36000" rIns="91440" bIns="45720" anchor="t" anchorCtr="0" upright="1">
                            <a:noAutofit/>
                          </wps:bodyPr>
                        </wps:wsp>
                        <wps:wsp>
                          <wps:cNvPr id="91" name="Text Box 4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0" y="15298"/>
                              <a:ext cx="1050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Default="000F7C52" w:rsidP="00501EFF">
                                <w:pPr>
                                  <w:pStyle w:val="phstampitalic"/>
                                </w:pPr>
                                <w: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91440" tIns="36000" rIns="91440" bIns="0" anchor="t" anchorCtr="0" upright="1">
                            <a:noAutofit/>
                          </wps:bodyPr>
                        </wps:wsp>
                        <wps:wsp>
                          <wps:cNvPr id="92" name="Line 4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4" y="15001"/>
                              <a:ext cx="346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20" y="15300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215" y="15302"/>
                              <a:ext cx="0" cy="3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" name="Text Box 4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0" y="15006"/>
                              <a:ext cx="1065" cy="2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697D28" w:rsidRDefault="000F7C52" w:rsidP="007504A8"/>
                            </w:txbxContent>
                          </wps:txbx>
                          <wps:bodyPr rot="0" vert="horz" wrap="square" lIns="18000" tIns="36000" rIns="0" bIns="36000" anchor="t" anchorCtr="0" upright="1">
                            <a:noAutofit/>
                          </wps:bodyPr>
                        </wps:wsp>
                        <wps:wsp>
                          <wps:cNvPr id="96" name="Text Box 5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40" y="15294"/>
                              <a:ext cx="1065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697D28" w:rsidRDefault="000F7C52" w:rsidP="007504A8"/>
                            </w:txbxContent>
                          </wps:txbx>
                          <wps:bodyPr rot="0" vert="horz" wrap="square" lIns="18000" tIns="36000" rIns="0" bIns="36000" anchor="t" anchorCtr="0" upright="1">
                            <a:noAutofit/>
                          </wps:bodyPr>
                        </wps:wsp>
                        <wps:wsp>
                          <wps:cNvPr id="97" name="Text Box 5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36" y="16138"/>
                              <a:ext cx="1065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0" tIns="36000" rIns="0" bIns="36000" anchor="t" anchorCtr="0" upright="1">
                            <a:noAutofit/>
                          </wps:bodyPr>
                        </wps:wsp>
                        <wps:wsp>
                          <wps:cNvPr id="98" name="Text Box 5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1" y="16125"/>
                              <a:ext cx="562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0" tIns="36000" rIns="0" bIns="36000" anchor="t" anchorCtr="0" upright="1">
                            <a:noAutofit/>
                          </wps:bodyPr>
                        </wps:wsp>
                        <wps:wsp>
                          <wps:cNvPr id="99" name="Text Box 5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1" y="14992"/>
                              <a:ext cx="562" cy="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0" tIns="36000" rIns="0" bIns="36000" anchor="t" anchorCtr="0" upright="1">
                            <a:noAutofit/>
                          </wps:bodyPr>
                        </wps:wsp>
                        <wps:wsp>
                          <wps:cNvPr id="100" name="Text Box 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13" y="15578"/>
                              <a:ext cx="982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  <w:p w:rsidR="000F7C52" w:rsidRDefault="000F7C52" w:rsidP="007504A8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Text Box 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31" y="15850"/>
                              <a:ext cx="1078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7C52" w:rsidRPr="008921B4" w:rsidRDefault="000F7C52" w:rsidP="007504A8"/>
                            </w:txbxContent>
                          </wps:txbx>
                          <wps:bodyPr rot="0" vert="horz" wrap="square" lIns="18000" tIns="36000" rIns="0" bIns="36000" anchor="t" anchorCtr="0" upright="1">
                            <a:noAutofit/>
                          </wps:bodyPr>
                        </wps:wsp>
                        <wps:wsp>
                          <wps:cNvPr id="102" name="Rectangle 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8" y="14735"/>
                              <a:ext cx="833" cy="2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5E4A3B" w:rsidRDefault="000F7C52" w:rsidP="00501EFF">
                                <w:pPr>
                                  <w:pStyle w:val="phstampitalic"/>
                                </w:pPr>
                                <w:r w:rsidRPr="005E4A3B">
                                  <w:t>Подп.</w:t>
                                </w:r>
                              </w:p>
                            </w:txbxContent>
                          </wps:txbx>
                          <wps:bodyPr rot="0" vert="horz" wrap="square" lIns="12700" tIns="360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B4D076" id="Group 436" o:spid="_x0000_s1026" style="position:absolute;left:0;text-align:left;margin-left:-43.8pt;margin-top:-753pt;width:556.8pt;height:767.6pt;z-index:251656704" coordorigin="258,600" coordsize="11136,15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">
              <v:rect id="Rectangle 437" o:spid="_x0000_s1027" style="position:absolute;left:955;top:600;width:10431;height:15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" filled="f" strokeweight="1.5pt">
                <v:textbox inset=",1mm"/>
              </v:rect>
              <v:group id="Group 438" o:spid="_x0000_s1028" style="position:absolute;left:258;top:7838;width:723;height:8052" coordorigin="319,8138" coordsize="723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line id="Line 439" o:spid="_x0000_s1029" style="position:absolute;flip:x;visibility:visible;mso-wrap-style:square" from="466,10229" to="1013,10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d2b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Us7+HvS/oBsvwFAAD//wMAUEsBAi0AFAAGAAgAAAAhANvh9svuAAAAhQEAABMAAAAAAAAA&#10;AAAAAAAAAAAAAFtDb250ZW50X1R5cGVzXS54bWxQSwECLQAUAAYACAAAACEAWvQsW78AAAAVAQAA&#10;CwAAAAAAAAAAAAAAAAAfAQAAX3JlbHMvLnJlbHNQSwECLQAUAAYACAAAACEArIHdm8YAAADbAAAA&#10;DwAAAAAAAAAAAAAAAAAHAgAAZHJzL2Rvd25yZXYueG1sUEsFBgAAAAADAAMAtwAAAPoCAAAAAA==&#10;"/>
                <v:line id="Line 440" o:spid="_x0000_s1030" style="position:absolute;flip:x;visibility:visible;mso-wrap-style:square" from="457,11489" to="1013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0Ps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"/>
                <v:line id="Line 441" o:spid="_x0000_s1031" style="position:absolute;flip:x;visibility:visible;mso-wrap-style:square" from="460,12964" to="1016,12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+Z3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sH+DvS/oBsvwFAAD//wMAUEsBAi0AFAAGAAgAAAAhANvh9svuAAAAhQEAABMAAAAAAAAA&#10;AAAAAAAAAAAAAFtDb250ZW50X1R5cGVzXS54bWxQSwECLQAUAAYACAAAACEAWvQsW78AAAAVAQAA&#10;CwAAAAAAAAAAAAAAAAAfAQAAX3JlbHMvLnJlbHNQSwECLQAUAAYACAAAACEAMx/md8YAAADbAAAA&#10;DwAAAAAAAAAAAAAAAAAHAgAAZHJzL2Rvd25yZXYueG1sUEsFBgAAAAADAAMAtwAAAPoCAAAAAA==&#10;"/>
                <v:line id="Line 442" o:spid="_x0000_s1032" style="position:absolute;flip:x;visibility:visible;mso-wrap-style:square" from="475,14940" to="1016,14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43" o:spid="_x0000_s1033" type="#_x0000_t202" style="position:absolute;left:319;top:8644;width:56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" filled="f" stroked="f" strokeweight="1.5pt">
                  <v:textbox style="layout-flow:vertical;mso-layout-flow-alt:bottom-to-top" inset=",1mm">
                    <w:txbxContent>
                      <w:p w:rsidR="000F7C52" w:rsidRDefault="000F7C52" w:rsidP="00501EFF">
                        <w:pPr>
                          <w:pStyle w:val="phstampitalic"/>
                        </w:pPr>
                        <w:r>
                          <w:t>Подп. и дата</w:t>
                        </w:r>
                      </w:p>
                      <w:p w:rsidR="000F7C52" w:rsidRDefault="000F7C52" w:rsidP="007504A8"/>
                      <w:p w:rsidR="000F7C52" w:rsidRDefault="000F7C52" w:rsidP="007504A8"/>
                    </w:txbxContent>
                  </v:textbox>
                </v:shape>
                <v:shape id="Text Box 444" o:spid="_x0000_s1034" type="#_x0000_t202" style="position:absolute;left:319;top:10323;width:565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" filled="f" stroked="f" strokeweight="1.5pt">
                  <v:textbox style="layout-flow:vertical;mso-layout-flow-alt:bottom-to-top" inset=",1mm">
                    <w:txbxContent>
                      <w:p w:rsidR="000F7C52" w:rsidRDefault="000F7C52" w:rsidP="00501EFF">
                        <w:pPr>
                          <w:pStyle w:val="phstampitalic"/>
                        </w:pPr>
                        <w:r>
                          <w:t>Инв № дубл.</w:t>
                        </w:r>
                      </w:p>
                      <w:p w:rsidR="000F7C52" w:rsidRDefault="000F7C52" w:rsidP="007504A8"/>
                      <w:p w:rsidR="000F7C52" w:rsidRDefault="000F7C52" w:rsidP="007504A8"/>
                    </w:txbxContent>
                  </v:textbox>
                </v:shape>
                <v:group id="Group 445" o:spid="_x0000_s1035" style="position:absolute;left:319;top:11648;width:565;height:4728" coordorigin="239,11626" coordsize="565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Text Box 446" o:spid="_x0000_s1036" type="#_x0000_t202" style="position:absolute;left:239;top:15188;width:565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" filled="f" stroked="f" strokeweight="1.5pt">
                    <v:textbox style="layout-flow:vertical;mso-layout-flow-alt:bottom-to-top" inset=",1mm">
                      <w:txbxContent>
                        <w:p w:rsidR="000F7C52" w:rsidRDefault="000F7C52" w:rsidP="00501EFF">
                          <w:pPr>
                            <w:pStyle w:val="phstampitalic"/>
                          </w:pPr>
                          <w:r>
                            <w:t>Инв № подл.</w:t>
                          </w:r>
                        </w:p>
                        <w:p w:rsidR="000F7C52" w:rsidRDefault="000F7C52" w:rsidP="007504A8"/>
                      </w:txbxContent>
                    </v:textbox>
                  </v:shape>
                  <v:group id="Group 447" o:spid="_x0000_s1037" style="position:absolute;left:239;top:11626;width:565;height:3243" coordorigin="239,11626" coordsize="565,3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shape id="Text Box 448" o:spid="_x0000_s1038" type="#_x0000_t202" style="position:absolute;left:239;top:11626;width:565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" filled="f" stroked="f" strokeweight="1.5pt">
                      <v:textbox style="layout-flow:vertical;mso-layout-flow-alt:bottom-to-top" inset=",1mm">
                        <w:txbxContent>
                          <w:p w:rsidR="000F7C52" w:rsidRDefault="000F7C52" w:rsidP="00501EFF">
                            <w:pPr>
                              <w:pStyle w:val="phstampitalic"/>
                            </w:pPr>
                            <w:r>
                              <w:t>Взамен инв. №</w:t>
                            </w:r>
                          </w:p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shape id="Text Box 449" o:spid="_x0000_s1039" type="#_x0000_t202" style="position:absolute;left:239;top:13624;width:565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" filled="f" stroked="f" strokeweight="1.5pt">
                      <v:textbox style="layout-flow:vertical;mso-layout-flow-alt:bottom-to-top" inset=",1mm">
                        <w:txbxContent>
                          <w:p w:rsidR="000F7C52" w:rsidRDefault="000F7C52" w:rsidP="00501EFF">
                            <w:pPr>
                              <w:pStyle w:val="phstampitalic"/>
                            </w:pPr>
                            <w:r>
                              <w:t>Подп. и дата</w:t>
                            </w:r>
                          </w:p>
                          <w:p w:rsidR="000F7C52" w:rsidRDefault="000F7C52" w:rsidP="007504A8"/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</v:group>
                </v:group>
                <v:shape id="Text Box 450" o:spid="_x0000_s1040" type="#_x0000_t202" style="position:absolute;left:744;top:12991;width:276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:rsidR="000F7C52" w:rsidRPr="008921B4" w:rsidRDefault="000F7C52" w:rsidP="007504A8"/>
                      <w:p w:rsidR="000F7C52" w:rsidRDefault="000F7C52" w:rsidP="007504A8"/>
                    </w:txbxContent>
                  </v:textbox>
                </v:shape>
                <v:shape id="Text Box 451" o:spid="_x0000_s1041" type="#_x0000_t202" style="position:absolute;left:744;top:11506;width:276;height:1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:rsidR="000F7C52" w:rsidRPr="008921B4" w:rsidRDefault="000F7C52" w:rsidP="007504A8"/>
                      <w:p w:rsidR="000F7C52" w:rsidRDefault="000F7C52" w:rsidP="007504A8"/>
                    </w:txbxContent>
                  </v:textbox>
                </v:shape>
                <v:shape id="Text Box 452" o:spid="_x0000_s1042" type="#_x0000_t202" style="position:absolute;left:766;top:10263;width:276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" filled="f" stroked="f" strokeweight="1.5pt">
                  <v:textbox style="layout-flow:vertical;mso-layout-flow-alt:bottom-to-top" inset="0,0,0,0">
                    <w:txbxContent>
                      <w:p w:rsidR="000F7C52" w:rsidRPr="008921B4" w:rsidRDefault="000F7C52" w:rsidP="007504A8"/>
                      <w:p w:rsidR="000F7C52" w:rsidRDefault="000F7C52" w:rsidP="007504A8"/>
                    </w:txbxContent>
                  </v:textbox>
                </v:shape>
                <v:shape id="Text Box 453" o:spid="_x0000_s1043" type="#_x0000_t202" style="position:absolute;left:743;top:8157;width:276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:rsidR="000F7C52" w:rsidRPr="008921B4" w:rsidRDefault="000F7C52" w:rsidP="007504A8"/>
                      <w:p w:rsidR="000F7C52" w:rsidRDefault="000F7C52" w:rsidP="007504A8"/>
                    </w:txbxContent>
                  </v:textbox>
                </v:shape>
                <v:rect id="Rectangle 454" o:spid="_x0000_s1044" style="position:absolute;left:460;top:8138;width:556;height:8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" filled="f" strokeweight="1.5pt">
                  <v:textbox inset=",1mm"/>
                </v:rect>
                <v:line id="Line 455" o:spid="_x0000_s1045" style="position:absolute;flip:y;visibility:visible;mso-wrap-style:square" from="692,8153" to="692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</v:group>
              <v:group id="Group 456" o:spid="_x0000_s1046" style="position:absolute;left:910;top:13608;width:10484;height:2344" coordorigin="970,14144" coordsize="10484,2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shape id="Text Box 457" o:spid="_x0000_s1047" type="#_x0000_t202" style="position:absolute;left:989;top:16127;width:1050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" filled="f" stroked="f">
                  <v:textbox inset=",1mm">
                    <w:txbxContent>
                      <w:p w:rsidR="000F7C52" w:rsidRDefault="000F7C52" w:rsidP="007504A8"/>
                      <w:p w:rsidR="000F7C52" w:rsidRDefault="000F7C52" w:rsidP="007504A8"/>
                    </w:txbxContent>
                  </v:textbox>
                </v:shape>
                <v:group id="Group 458" o:spid="_x0000_s1048" style="position:absolute;left:970;top:14144;width:10484;height:2277" coordorigin="970,14144" coordsize="10484,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459" o:spid="_x0000_s1049" style="position:absolute;left:8667;top:15673;width:2780;height: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" filled="f" stroked="f">
                    <v:textbox inset="1pt,2mm,1pt,1pt">
                      <w:txbxContent>
                        <w:p w:rsidR="000F7C52" w:rsidRDefault="00E4535B" w:rsidP="00501EFF">
                          <w:pPr>
                            <w:pStyle w:val="phstampcenter"/>
                          </w:pPr>
                          <w:r>
                            <w:t>2021</w:t>
                          </w:r>
                        </w:p>
                        <w:p w:rsidR="000F7C52" w:rsidRPr="0079077B" w:rsidRDefault="000F7C52" w:rsidP="00501EFF">
                          <w:pPr>
                            <w:pStyle w:val="phstampcenter"/>
                          </w:pPr>
                        </w:p>
                      </w:txbxContent>
                    </v:textbox>
                  </v:rect>
                  <v:rect id="Rectangle 460" o:spid="_x0000_s1050" style="position:absolute;left:1016;top:14153;width:1042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" filled="f" strokeweight="1.5pt">
                    <v:textbox inset=",1mm"/>
                  </v:rect>
                  <v:line id="Line 461" o:spid="_x0000_s1051" style="position:absolute;flip:x;visibility:visible;mso-wrap-style:square" from="2031,14144" to="2032,16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62" o:spid="_x0000_s1052" style="position:absolute;visibility:visible;mso-wrap-style:square" from="1466,14151" to="1468,15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63" o:spid="_x0000_s1053" style="position:absolute;visibility:visible;mso-wrap-style:square" from="3101,14154" to="3102,16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">
                    <v:stroke startarrowwidth="narrow" startarrowlength="short" endarrowwidth="narrow" endarrowlength="short"/>
                  </v:line>
                  <v:line id="Line 464" o:spid="_x0000_s1054" style="position:absolute;flip:x;visibility:visible;mso-wrap-style:square" from="3941,14146" to="3943,16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">
                    <v:stroke startarrowwidth="narrow" startarrowlength="short" endarrowwidth="narrow" endarrowlength="short"/>
                  </v:line>
                  <v:line id="Line 465" o:spid="_x0000_s1055" style="position:absolute;flip:x;visibility:visible;mso-wrap-style:square" from="4511,14153" to="4512,16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66" o:spid="_x0000_s1056" style="position:absolute;visibility:visible;mso-wrap-style:square" from="1019,14717" to="4505,14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67" o:spid="_x0000_s1057" style="position:absolute;visibility:visible;mso-wrap-style:square" from="1019,15299" to="4511,15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">
                    <v:stroke startarrowwidth="narrow" startarrowlength="short" endarrowwidth="narrow" endarrowlength="short"/>
                  </v:line>
                  <v:line id="Line 468" o:spid="_x0000_s1058" style="position:absolute;visibility:visible;mso-wrap-style:square" from="1019,15851" to="4511,15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">
                    <v:stroke startarrowwidth="narrow" startarrowlength="short" endarrowwidth="narrow" endarrowlength="short"/>
                  </v:line>
                  <v:line id="Line 469" o:spid="_x0000_s1059" style="position:absolute;visibility:visible;mso-wrap-style:square" from="1034,14430" to="4509,14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">
                    <v:stroke startarrowwidth="narrow" startarrowlength="short" endarrowwidth="narrow" endarrowlength="short"/>
                  </v:line>
                  <v:line id="Line 470" o:spid="_x0000_s1060" style="position:absolute;visibility:visible;mso-wrap-style:square" from="1018,15570" to="4512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">
                    <v:stroke startarrowwidth="narrow" startarrowlength="short" endarrowwidth="narrow" endarrowlength="short"/>
                  </v:line>
                  <v:line id="Line 471" o:spid="_x0000_s1061" style="position:absolute;visibility:visible;mso-wrap-style:square" from="1016,16135" to="4503,16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">
                    <v:stroke startarrowwidth="narrow" startarrowlength="short" endarrowwidth="narrow" endarrowlength="short"/>
                  </v:line>
                  <v:line id="Line 472" o:spid="_x0000_s1062" style="position:absolute;visibility:visible;mso-wrap-style:square" from="4518,15000" to="11454,15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73" o:spid="_x0000_s1063" style="position:absolute;visibility:visible;mso-wrap-style:square" from="8666,15001" to="8667,16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74" o:spid="_x0000_s1064" style="position:absolute;flip:x;visibility:visible;mso-wrap-style:square" from="9504,15001" to="9505,15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">
                    <v:stroke startarrowwidth="narrow" startarrowlength="short" endarrowwidth="narrow" endarrowlength="short"/>
                  </v:line>
                  <v:line id="Line 475" o:spid="_x0000_s1065" style="position:absolute;visibility:visible;mso-wrap-style:square" from="10344,15000" to="10345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">
                    <v:stroke startarrowwidth="narrow" startarrowlength="short" endarrowwidth="narrow" endarrowlength="short"/>
                  </v:line>
                  <v:line id="Line 476" o:spid="_x0000_s1066" style="position:absolute;visibility:visible;mso-wrap-style:square" from="8667,15298" to="11438,1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">
                    <v:stroke startarrowwidth="narrow" startarrowlength="short" endarrowwidth="narrow" endarrowlength="short"/>
                  </v:line>
                  <v:rect id="Rectangle 477" o:spid="_x0000_s1067" style="position:absolute;left:1094;top:15861;width:93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" filled="f" stroked="f">
                    <v:textbox inset="1pt,1mm,1pt,1pt">
                      <w:txbxContent>
                        <w:p w:rsidR="000F7C52" w:rsidRDefault="000F7C52" w:rsidP="00501EFF">
                          <w:pPr>
                            <w:pStyle w:val="phstampcenteritalic"/>
                          </w:pPr>
                          <w:r>
                            <w:t>Н. контр.</w:t>
                          </w:r>
                        </w:p>
                      </w:txbxContent>
                    </v:textbox>
                  </v:rect>
                  <v:rect id="Rectangle 478" o:spid="_x0000_s1068" style="position:absolute;left:1034;top:14741;width:45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" filled="f" stroked="f">
                    <v:textbox inset="1pt,1mm,1pt,1pt">
                      <w:txbxContent>
                        <w:p w:rsidR="000F7C52" w:rsidRDefault="000F7C52" w:rsidP="00501EFF">
                          <w:pPr>
                            <w:pStyle w:val="phstampcenteritalic"/>
                          </w:pPr>
                          <w:r w:rsidRPr="000411E6">
                            <w:t>Изм.</w:t>
                          </w:r>
                          <w:r w:rsidRPr="008921B4">
                            <w:t>С</w:t>
                          </w:r>
                        </w:p>
                      </w:txbxContent>
                    </v:textbox>
                  </v:rect>
                  <v:rect id="Rectangle 479" o:spid="_x0000_s1069" style="position:absolute;left:3941;top:15300;width:56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" filled="f" stroked="f">
                    <v:textbox inset="0,1mm,0,1mm">
                      <w:txbxContent>
                        <w:p w:rsidR="000F7C52" w:rsidRPr="008921B4" w:rsidRDefault="000F7C52" w:rsidP="007504A8"/>
                      </w:txbxContent>
                    </v:textbox>
                  </v:rect>
                  <v:rect id="Rectangle 480" o:spid="_x0000_s1070" style="position:absolute;left:3961;top:15583;width:542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" filled="f" stroked="f">
                    <v:textbox inset="0,1mm,0,1mm">
                      <w:txbxContent>
                        <w:p w:rsidR="000F7C52" w:rsidRPr="008921B4" w:rsidRDefault="000F7C52" w:rsidP="007504A8"/>
                      </w:txbxContent>
                    </v:textbox>
                  </v:rect>
                  <v:rect id="Rectangle 481" o:spid="_x0000_s1071" style="position:absolute;left:3929;top:15861;width:571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" filled="f" stroked="f">
                    <v:textbox inset="0,1mm,0,1mm">
                      <w:txbxContent>
                        <w:p w:rsidR="000F7C52" w:rsidRPr="008921B4" w:rsidRDefault="000F7C52" w:rsidP="007504A8"/>
                      </w:txbxContent>
                    </v:textbox>
                  </v:rect>
                  <v:rect id="Rectangle 482" o:spid="_x0000_s1072" style="position:absolute;left:1461;top:14735;width:563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" filled="f" stroked="f">
                    <v:textbox inset="1pt,1mm,1pt,1pt">
                      <w:txbxContent>
                        <w:p w:rsidR="000F7C52" w:rsidRPr="00945CCC" w:rsidRDefault="000F7C52" w:rsidP="00501EFF">
                          <w:pPr>
                            <w:pStyle w:val="phstampcenteritalic"/>
                          </w:pPr>
                          <w:r w:rsidRPr="00945CCC">
                            <w:t>Лист</w:t>
                          </w:r>
                        </w:p>
                      </w:txbxContent>
                    </v:textbox>
                  </v:rect>
                  <v:rect id="Rectangle 483" o:spid="_x0000_s1073" style="position:absolute;left:2039;top:14717;width:1055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" filled="f" stroked="f">
                    <v:textbox inset="1pt,1mm,1pt,1pt">
                      <w:txbxContent>
                        <w:p w:rsidR="000F7C52" w:rsidRPr="005E4A3B" w:rsidRDefault="000F7C52" w:rsidP="00501EFF">
                          <w:pPr>
                            <w:pStyle w:val="phstampcenteritalic"/>
                          </w:pPr>
                          <w:r w:rsidRPr="005E4A3B">
                            <w:t>№ докум.</w:t>
                          </w:r>
                        </w:p>
                      </w:txbxContent>
                    </v:textbox>
                  </v:rect>
                  <v:rect id="Rectangle 484" o:spid="_x0000_s1074" style="position:absolute;left:3895;top:14731;width:58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" filled="f" stroked="f">
                    <v:textbox inset="2mm,1mm,1pt,1pt">
                      <w:txbxContent>
                        <w:p w:rsidR="000F7C52" w:rsidRPr="000411E6" w:rsidRDefault="000F7C52" w:rsidP="00501EFF">
                          <w:pPr>
                            <w:pStyle w:val="phstampcenteritalic"/>
                          </w:pPr>
                          <w:r w:rsidRPr="000411E6">
                            <w:t>Дата</w:t>
                          </w:r>
                        </w:p>
                      </w:txbxContent>
                    </v:textbox>
                  </v:rect>
                  <v:rect id="Rectangle 485" o:spid="_x0000_s1075" style="position:absolute;left:8666;top:14987;width:847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" filled="f" stroked="f">
                    <v:textbox inset="1pt,1mm,1pt,1pt">
                      <w:txbxContent>
                        <w:p w:rsidR="000F7C52" w:rsidRPr="005E4A3B" w:rsidRDefault="000F7C52" w:rsidP="00501EFF">
                          <w:pPr>
                            <w:pStyle w:val="phstampcenter"/>
                          </w:pPr>
                          <w:r w:rsidRPr="005E4A3B">
                            <w:t>Лит</w:t>
                          </w:r>
                        </w:p>
                      </w:txbxContent>
                    </v:textbox>
                  </v:rect>
                  <v:rect id="Rectangle 486" o:spid="_x0000_s1076" style="position:absolute;left:9504;top:14987;width:840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" filled="f" stroked="f">
                    <v:textbox inset="1pt,1mm,1pt,1pt">
                      <w:txbxContent>
                        <w:p w:rsidR="000F7C52" w:rsidRPr="00CB1016" w:rsidRDefault="000F7C52" w:rsidP="00501EFF">
                          <w:pPr>
                            <w:pStyle w:val="phstampcenteritalic"/>
                          </w:pPr>
                          <w:r w:rsidRPr="00CB1016">
                            <w:t>Лист</w:t>
                          </w:r>
                        </w:p>
                      </w:txbxContent>
                    </v:textbox>
                  </v:rect>
                  <v:rect id="Rectangle 487" o:spid="_x0000_s1077" style="position:absolute;left:10352;top:14987;width:1087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" filled="f" stroked="f">
                    <v:textbox inset="1pt,1mm,1pt,1pt">
                      <w:txbxContent>
                        <w:p w:rsidR="000F7C52" w:rsidRPr="00CB1016" w:rsidRDefault="000F7C52" w:rsidP="00501EFF">
                          <w:pPr>
                            <w:pStyle w:val="phstampcenteritalic"/>
                          </w:pPr>
                          <w:r w:rsidRPr="00CB1016">
                            <w:t>Листов</w:t>
                          </w:r>
                        </w:p>
                      </w:txbxContent>
                    </v:textbox>
                  </v:rect>
                  <v:rect id="Rectangle 488" o:spid="_x0000_s1078" style="position:absolute;left:10547;top:15311;width:644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" filled="f" stroked="f">
                    <v:textbox inset="1pt,1mm,1pt,1pt">
                      <w:txbxContent>
                        <w:p w:rsidR="000F7C52" w:rsidRPr="005E4A3B" w:rsidRDefault="000F7C52" w:rsidP="00501EFF">
                          <w:pPr>
                            <w:pStyle w:val="phstampcenter"/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 w:rsidRPr="00F85499">
                            <w:instrText xml:space="preserve"> =</w:instrText>
                          </w: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 w:rsidRPr="00F85499"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instrText>NUMPAGES</w:instrText>
                          </w:r>
                          <w:r w:rsidRPr="00F85499">
                            <w:instrText xml:space="preserve">   \* </w:instrText>
                          </w:r>
                          <w:r>
                            <w:rPr>
                              <w:lang w:val="en-US"/>
                            </w:rPr>
                            <w:instrText>MERGEFORMAT</w:instrText>
                          </w:r>
                          <w:r w:rsidRPr="00F85499">
                            <w:instrText xml:space="preserve">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 w:rsidR="00E4535B" w:rsidRPr="00E4535B">
                            <w:rPr>
                              <w:noProof/>
                            </w:rPr>
                            <w:instrText>25</w:instrTex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  <w:r w:rsidRPr="00F85499">
                            <w:instrText xml:space="preserve"> - 1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 w:rsidR="00E4535B">
                            <w:rPr>
                              <w:noProof/>
                            </w:rPr>
                            <w:t>24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489" o:spid="_x0000_s1079" style="position:absolute;left:9700;top:15298;width:644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" filled="f" stroked="f">
                    <v:textbox inset="1pt,1mm,1pt,1pt">
                      <w:txbxContent>
                        <w:p w:rsidR="000F7C52" w:rsidRPr="003D2AE4" w:rsidRDefault="000F7C52" w:rsidP="00501EFF">
                          <w:pPr>
                            <w:pStyle w:val="phstampcenter"/>
                          </w:pPr>
                          <w:r>
                            <w:fldChar w:fldCharType="begin"/>
                          </w:r>
                          <w:r>
                            <w:instrText xml:space="preserve"> =</w:instrTex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E4535B">
                            <w:rPr>
                              <w:noProof/>
                            </w:rPr>
                            <w:instrText>1</w:instrText>
                          </w:r>
                          <w:r>
                            <w:fldChar w:fldCharType="end"/>
                          </w:r>
                          <w:r>
                            <w:instrText xml:space="preserve">-1 </w:instrText>
                          </w:r>
                          <w:r>
                            <w:fldChar w:fldCharType="separate"/>
                          </w:r>
                          <w:r w:rsidR="00E4535B">
                            <w:rPr>
                              <w:noProof/>
                            </w:rP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v:rect id="Rectangle 490" o:spid="_x0000_s1080" style="position:absolute;left:8750;top:15321;width:645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" filled="f" stroked="f">
                    <v:textbox inset="1pt,1mm,1pt,1pt">
                      <w:txbxContent>
                        <w:p w:rsidR="000F7C52" w:rsidRDefault="000F7C52" w:rsidP="007504A8"/>
                      </w:txbxContent>
                    </v:textbox>
                  </v:rect>
                  <v:rect id="Rectangle 491" o:spid="_x0000_s1081" style="position:absolute;left:4511;top:14325;width:6668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" filled="f" stroked="f">
                    <v:textbox inset="1pt,1mm,1pt,1pt">
                      <w:txbxContent>
                        <w:p w:rsidR="000F7C52" w:rsidRDefault="000F7C52" w:rsidP="007504A8"/>
                      </w:txbxContent>
                    </v:textbox>
                  </v:rect>
                  <v:rect id="Rectangle 492" o:spid="_x0000_s1082" style="position:absolute;left:4577;top:15026;width:3971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" filled="f" stroked="f">
                    <v:textbox inset="1pt,1mm,1pt,1pt">
                      <w:txbxContent>
                        <w:p w:rsidR="000F7C52" w:rsidRDefault="007D0BA7" w:rsidP="00687058">
                          <w:pPr>
                            <w:pStyle w:val="phstampcenter"/>
                          </w:pPr>
                          <w:r>
                            <w:fldChar w:fldCharType="begin"/>
                          </w:r>
                          <w:r>
                            <w:instrText xml:space="preserve"> DOCPROPERTY  полное_название_системы  \* MERGEFORMAT </w:instrText>
                          </w:r>
                          <w:r>
                            <w:fldChar w:fldCharType="separate"/>
                          </w:r>
                          <w:r w:rsidR="000F7C52">
                            <w:t>Курсовой проект по дисциплине</w:t>
                          </w:r>
                          <w:r w:rsidR="000F7C52" w:rsidRPr="00687058">
                            <w:t xml:space="preserve"> </w:t>
                          </w:r>
                          <w:r w:rsidR="000F7C52">
                            <w:t>«Интернет технологии»</w:t>
                          </w:r>
                          <w:r w:rsidR="00E4535B">
                            <w:t xml:space="preserve"> Интернет-портал</w:t>
                          </w:r>
                          <w:r w:rsidR="000F7C52">
                            <w:t xml:space="preserve"> «</w:t>
                          </w:r>
                          <w:r w:rsidR="00E4535B">
                            <w:rPr>
                              <w:lang w:val="en-US"/>
                            </w:rPr>
                            <w:t>Wiki</w:t>
                          </w:r>
                          <w:r w:rsidR="00E4535B" w:rsidRPr="00E4535B">
                            <w:t>-</w:t>
                          </w:r>
                          <w:r w:rsidR="00E4535B">
                            <w:t>словарь</w:t>
                          </w:r>
                          <w:r w:rsidR="000F7C52">
                            <w:t>»</w:t>
                          </w:r>
                          <w:r>
                            <w:fldChar w:fldCharType="end"/>
                          </w:r>
                          <w:r w:rsidR="000F7C52">
                            <w:t xml:space="preserve">. </w:t>
                          </w:r>
                          <w:r>
                            <w:fldChar w:fldCharType="begin"/>
                          </w:r>
                          <w:r>
                            <w:instrText xml:space="preserve"> DOCPROPERTY  Title  \* MERGEFORMAT </w:instrText>
                          </w:r>
                          <w:r>
                            <w:fldChar w:fldCharType="separate"/>
                          </w:r>
                          <w:r w:rsidR="000F7C52">
                            <w:t>Руководство пользователя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v:line id="Line 493" o:spid="_x0000_s1083" style="position:absolute;visibility:visible;mso-wrap-style:square" from="8667,15666" to="11431,15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">
                    <v:stroke startarrowwidth="narrow" startarrowlength="short" endarrowwidth="narrow" endarrowlength="short"/>
                  </v:line>
                  <v:shape id="Text Box 494" o:spid="_x0000_s1084" type="#_x0000_t202" style="position:absolute;left:974;top:15001;width:1050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" filled="f" stroked="f">
                    <v:textbox inset=",1mm">
                      <w:txbxContent>
                        <w:p w:rsidR="000F7C52" w:rsidRDefault="000F7C52" w:rsidP="00501EFF">
                          <w:pPr>
                            <w:pStyle w:val="phstampcenteritalic"/>
                          </w:pPr>
                          <w:r>
                            <w:t>Разраб.</w:t>
                          </w:r>
                        </w:p>
                      </w:txbxContent>
                    </v:textbox>
                  </v:shape>
                  <v:shape id="Text Box 495" o:spid="_x0000_s1085" type="#_x0000_t202" style="position:absolute;left:970;top:15298;width:1050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" filled="f" stroked="f">
                    <v:textbox inset=",1mm,,0">
                      <w:txbxContent>
                        <w:p w:rsidR="000F7C52" w:rsidRDefault="000F7C52" w:rsidP="00501EFF">
                          <w:pPr>
                            <w:pStyle w:val="phstampitalic"/>
                          </w:pPr>
                          <w:r>
                            <w:t>Пров.</w:t>
                          </w:r>
                        </w:p>
                      </w:txbxContent>
                    </v:textbox>
                  </v:shape>
                  <v:line id="Line 496" o:spid="_x0000_s1086" style="position:absolute;visibility:visible;mso-wrap-style:square" from="1034,15001" to="4503,15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">
                    <v:stroke startarrowwidth="narrow" startarrowlength="short" endarrowwidth="narrow" endarrowlength="short"/>
                  </v:line>
                  <v:line id="Line 497" o:spid="_x0000_s1087" style="position:absolute;visibility:visible;mso-wrap-style:square" from="8920,15300" to="8920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Jal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rmM/j/En+AXP4BAAD//wMAUEsBAi0AFAAGAAgAAAAhANvh9svuAAAAhQEAABMAAAAAAAAA&#10;AAAAAAAAAAAAAFtDb250ZW50X1R5cGVzXS54bWxQSwECLQAUAAYACAAAACEAWvQsW78AAAAVAQAA&#10;CwAAAAAAAAAAAAAAAAAfAQAAX3JlbHMvLnJlbHNQSwECLQAUAAYACAAAACEAJiCWpcYAAADbAAAA&#10;DwAAAAAAAAAAAAAAAAAHAgAAZHJzL2Rvd25yZXYueG1sUEsFBgAAAAADAAMAtwAAAPoCAAAAAA==&#10;"/>
                  <v:line id="Line 498" o:spid="_x0000_s1088" style="position:absolute;visibility:visible;mso-wrap-style:square" from="9215,15302" to="9215,15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shape id="Text Box 499" o:spid="_x0000_s1089" type="#_x0000_t202" style="position:absolute;left:2040;top:15006;width:106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" filled="f" stroked="f">
                    <v:textbox inset=".5mm,1mm,0,1mm">
                      <w:txbxContent>
                        <w:p w:rsidR="000F7C52" w:rsidRPr="00697D28" w:rsidRDefault="000F7C52" w:rsidP="007504A8"/>
                      </w:txbxContent>
                    </v:textbox>
                  </v:shape>
                  <v:shape id="Text Box 500" o:spid="_x0000_s1090" type="#_x0000_t202" style="position:absolute;left:2040;top:15294;width:1065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" filled="f" stroked="f">
                    <v:textbox inset=".5mm,1mm,0,1mm">
                      <w:txbxContent>
                        <w:p w:rsidR="000F7C52" w:rsidRPr="00697D28" w:rsidRDefault="000F7C52" w:rsidP="007504A8"/>
                      </w:txbxContent>
                    </v:textbox>
                  </v:shape>
                  <v:shape id="Text Box 501" o:spid="_x0000_s1091" type="#_x0000_t202" style="position:absolute;left:2036;top:16138;width:1065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" filled="f" stroked="f">
                    <v:textbox inset="0,1mm,0,1mm">
                      <w:txbxContent>
                        <w:p w:rsidR="000F7C52" w:rsidRPr="008921B4" w:rsidRDefault="000F7C52" w:rsidP="007504A8"/>
                      </w:txbxContent>
                    </v:textbox>
                  </v:shape>
                  <v:shape id="Text Box 502" o:spid="_x0000_s1092" type="#_x0000_t202" style="position:absolute;left:3941;top:16125;width:562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" filled="f" stroked="f">
                    <v:textbox inset="0,1mm,0,1mm">
                      <w:txbxContent>
                        <w:p w:rsidR="000F7C52" w:rsidRPr="008921B4" w:rsidRDefault="000F7C52" w:rsidP="007504A8"/>
                      </w:txbxContent>
                    </v:textbox>
                  </v:shape>
                  <v:shape id="Text Box 503" o:spid="_x0000_s1093" type="#_x0000_t202" style="position:absolute;left:3941;top:14992;width:562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" filled="f" stroked="f">
                    <v:textbox inset="0,1mm,0,1mm">
                      <w:txbxContent>
                        <w:p w:rsidR="000F7C52" w:rsidRPr="008921B4" w:rsidRDefault="000F7C52" w:rsidP="007504A8"/>
                      </w:txbxContent>
                    </v:textbox>
                  </v:shape>
                  <v:shape id="Text Box 504" o:spid="_x0000_s1094" type="#_x0000_t202" style="position:absolute;left:1013;top:15578;width:982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/g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vBl2dkAr2+AgAA//8DAFBLAQItABQABgAIAAAAIQDb4fbL7gAAAIUBAAATAAAAAAAAAAAA&#10;AAAAAAAAAABbQ29udGVudF9UeXBlc10ueG1sUEsBAi0AFAAGAAgAAAAhAFr0LFu/AAAAFQEAAAsA&#10;AAAAAAAAAAAAAAAAHwEAAF9yZWxzLy5yZWxzUEsBAi0AFAAGAAgAAAAhAOxQH+DEAAAA3AAAAA8A&#10;AAAAAAAAAAAAAAAABwIAAGRycy9kb3ducmV2LnhtbFBLBQYAAAAAAwADALcAAAD4AgAAAAA=&#10;" filled="f" stroked="f">
                    <v:textbox>
                      <w:txbxContent>
                        <w:p w:rsidR="000F7C52" w:rsidRPr="008921B4" w:rsidRDefault="000F7C52" w:rsidP="007504A8"/>
                        <w:p w:rsidR="000F7C52" w:rsidRDefault="000F7C52" w:rsidP="007504A8"/>
                      </w:txbxContent>
                    </v:textbox>
                  </v:shape>
                  <v:shape id="Text Box 505" o:spid="_x0000_s1095" type="#_x0000_t202" style="position:absolute;left:2031;top:15850;width:1078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" filled="f" stroked="f">
                    <v:textbox inset=".5mm,1mm,0,1mm">
                      <w:txbxContent>
                        <w:p w:rsidR="000F7C52" w:rsidRPr="008921B4" w:rsidRDefault="000F7C52" w:rsidP="007504A8"/>
                      </w:txbxContent>
                    </v:textbox>
                  </v:shape>
                  <v:rect id="Rectangle 506" o:spid="_x0000_s1096" style="position:absolute;left:3098;top:14735;width:833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" filled="f" stroked="f">
                    <v:textbox inset="1pt,1mm,1pt,1pt">
                      <w:txbxContent>
                        <w:p w:rsidR="000F7C52" w:rsidRPr="005E4A3B" w:rsidRDefault="000F7C52" w:rsidP="00501EFF">
                          <w:pPr>
                            <w:pStyle w:val="phstampitalic"/>
                          </w:pPr>
                          <w:r w:rsidRPr="005E4A3B">
                            <w:t>Подп.</w:t>
                          </w: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C52" w:rsidRPr="00AC1D3F" w:rsidRDefault="000F7C52" w:rsidP="007504A8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-571500</wp:posOffset>
              </wp:positionH>
              <wp:positionV relativeFrom="paragraph">
                <wp:posOffset>-9595485</wp:posOffset>
              </wp:positionV>
              <wp:extent cx="7073900" cy="9880600"/>
              <wp:effectExtent l="0" t="15240" r="12700" b="635"/>
              <wp:wrapNone/>
              <wp:docPr id="1" name="Group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73900" cy="9880600"/>
                        <a:chOff x="234" y="412"/>
                        <a:chExt cx="11140" cy="15560"/>
                      </a:xfrm>
                    </wpg:grpSpPr>
                    <wpg:grpSp>
                      <wpg:cNvPr id="2" name="Group 508"/>
                      <wpg:cNvGrpSpPr>
                        <a:grpSpLocks/>
                      </wpg:cNvGrpSpPr>
                      <wpg:grpSpPr bwMode="auto">
                        <a:xfrm>
                          <a:off x="234" y="412"/>
                          <a:ext cx="11140" cy="15560"/>
                          <a:chOff x="234" y="412"/>
                          <a:chExt cx="11140" cy="15560"/>
                        </a:xfrm>
                      </wpg:grpSpPr>
                      <wpg:grpSp>
                        <wpg:cNvPr id="3" name="Group 509"/>
                        <wpg:cNvGrpSpPr>
                          <a:grpSpLocks/>
                        </wpg:cNvGrpSpPr>
                        <wpg:grpSpPr bwMode="auto">
                          <a:xfrm>
                            <a:off x="916" y="14967"/>
                            <a:ext cx="10458" cy="1005"/>
                            <a:chOff x="916" y="14967"/>
                            <a:chExt cx="10458" cy="1005"/>
                          </a:xfrm>
                        </wpg:grpSpPr>
                        <wps:wsp>
                          <wps:cNvPr id="4" name="Rectangle 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74" y="15507"/>
                              <a:ext cx="547" cy="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7C52" w:rsidRPr="003D2AE4" w:rsidRDefault="000F7C52" w:rsidP="00501EFF">
                                <w:pPr>
                                  <w:pStyle w:val="phstamp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=</w:instrTex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E4535B">
                                  <w:rPr>
                                    <w:noProof/>
                                  </w:rPr>
                                  <w:instrText>21</w:instrText>
                                </w:r>
                                <w:r>
                                  <w:fldChar w:fldCharType="end"/>
                                </w:r>
                                <w:r>
                                  <w:instrText xml:space="preserve">-1 </w:instrText>
                                </w:r>
                                <w:r>
                                  <w:fldChar w:fldCharType="separate"/>
                                </w:r>
                                <w:r w:rsidR="00E4535B">
                                  <w:rPr>
                                    <w:noProof/>
                                  </w:rPr>
                                  <w:t>20</w:t>
                                </w:r>
                                <w:r>
                                  <w:fldChar w:fldCharType="end"/>
                                </w:r>
                              </w:p>
                              <w:p w:rsidR="000F7C52" w:rsidRPr="004E375F" w:rsidRDefault="000F7C52" w:rsidP="007504A8"/>
                            </w:txbxContent>
                          </wps:txbx>
                          <wps:bodyPr rot="0" vert="horz" wrap="square" lIns="0" tIns="72000" rIns="0" bIns="0" anchor="t" anchorCtr="0" upright="1">
                            <a:noAutofit/>
                          </wps:bodyPr>
                        </wps:wsp>
                        <wps:wsp>
                          <wps:cNvPr id="5" name="Line 5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934" y="14967"/>
                              <a:ext cx="10440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74" y="14974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7" name="Picture 5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6" y="14967"/>
                              <a:ext cx="3738" cy="8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5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714" y="15044"/>
                              <a:ext cx="536" cy="3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515"/>
                        <wpg:cNvGrpSpPr>
                          <a:grpSpLocks/>
                        </wpg:cNvGrpSpPr>
                        <wpg:grpSpPr bwMode="auto">
                          <a:xfrm>
                            <a:off x="234" y="412"/>
                            <a:ext cx="11128" cy="15455"/>
                            <a:chOff x="498" y="840"/>
                            <a:chExt cx="11128" cy="15290"/>
                          </a:xfrm>
                        </wpg:grpSpPr>
                        <wps:wsp>
                          <wps:cNvPr id="10" name="Rectangle 5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5" y="840"/>
                              <a:ext cx="10431" cy="15287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36000" rIns="91440" bIns="45720" anchor="t" anchorCtr="0" upright="1">
                            <a:noAutofit/>
                          </wps:bodyPr>
                        </wps:wsp>
                        <wpg:grpSp>
                          <wpg:cNvPr id="11" name="Group 517"/>
                          <wpg:cNvGrpSpPr>
                            <a:grpSpLocks/>
                          </wpg:cNvGrpSpPr>
                          <wpg:grpSpPr bwMode="auto">
                            <a:xfrm>
                              <a:off x="498" y="8078"/>
                              <a:ext cx="723" cy="8052"/>
                              <a:chOff x="319" y="8138"/>
                              <a:chExt cx="723" cy="8286"/>
                            </a:xfrm>
                          </wpg:grpSpPr>
                          <wps:wsp>
                            <wps:cNvPr id="12" name="Line 51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66" y="10229"/>
                                <a:ext cx="547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51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57" y="11489"/>
                                <a:ext cx="55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52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60" y="12964"/>
                                <a:ext cx="55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521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75" y="14940"/>
                                <a:ext cx="541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Text Box 5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" y="8644"/>
                                <a:ext cx="565" cy="15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7C52" w:rsidRDefault="000F7C52" w:rsidP="00501EFF">
                                  <w:pPr>
                                    <w:pStyle w:val="phstampitalic"/>
                                  </w:pPr>
                                  <w:r>
                                    <w:t>Подп. и дата</w:t>
                                  </w:r>
                                </w:p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91440" tIns="36000" rIns="91440" bIns="45720" anchor="t" anchorCtr="0" upright="1">
                              <a:noAutofit/>
                            </wps:bodyPr>
                          </wps:wsp>
                          <wps:wsp>
                            <wps:cNvPr id="17" name="Text Box 5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" y="10323"/>
                                <a:ext cx="565" cy="11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F7C52" w:rsidRDefault="000F7C52" w:rsidP="00501EFF">
                                  <w:pPr>
                                    <w:pStyle w:val="phstampitalic"/>
                                  </w:pPr>
                                  <w:r>
                                    <w:t>Инв № дубл.</w:t>
                                  </w:r>
                                </w:p>
                                <w:p w:rsidR="000F7C52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91440" tIns="36000" rIns="91440" bIns="45720" anchor="t" anchorCtr="0" upright="1">
                              <a:noAutofit/>
                            </wps:bodyPr>
                          </wps:wsp>
                          <wpg:grpSp>
                            <wpg:cNvPr id="18" name="Group 5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9" y="11648"/>
                                <a:ext cx="565" cy="4728"/>
                                <a:chOff x="239" y="11626"/>
                                <a:chExt cx="565" cy="4728"/>
                              </a:xfrm>
                            </wpg:grpSpPr>
                            <wps:wsp>
                              <wps:cNvPr id="19" name="Text Box 5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9" y="15188"/>
                                  <a:ext cx="565" cy="116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0F7C52" w:rsidRDefault="000F7C52" w:rsidP="00501EFF">
                                    <w:pPr>
                                      <w:pStyle w:val="phstampitalic"/>
                                    </w:pPr>
                                    <w:r>
                                      <w:t>Инв № подл.</w:t>
                                    </w:r>
                                  </w:p>
                                  <w:p w:rsidR="000F7C52" w:rsidRDefault="000F7C52" w:rsidP="007504A8"/>
                                  <w:p w:rsidR="000F7C52" w:rsidRDefault="000F7C52" w:rsidP="007504A8"/>
                                </w:txbxContent>
                              </wps:txbx>
                              <wps:bodyPr rot="0" vert="vert270" wrap="square" lIns="91440" tIns="3600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5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39" y="11626"/>
                                  <a:ext cx="565" cy="3243"/>
                                  <a:chOff x="239" y="11626"/>
                                  <a:chExt cx="565" cy="3243"/>
                                </a:xfrm>
                              </wpg:grpSpPr>
                              <wps:wsp>
                                <wps:cNvPr id="21" name="Text Box 52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9" y="11626"/>
                                    <a:ext cx="565" cy="13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0F7C52" w:rsidRDefault="000F7C52" w:rsidP="00501EFF">
                                      <w:pPr>
                                        <w:pStyle w:val="phstampitalic"/>
                                      </w:pPr>
                                      <w:r>
                                        <w:t>Взамен инв. №</w:t>
                                      </w:r>
                                    </w:p>
                                    <w:p w:rsidR="000F7C52" w:rsidRDefault="000F7C52" w:rsidP="007504A8"/>
                                    <w:p w:rsidR="000F7C52" w:rsidRDefault="000F7C52" w:rsidP="007504A8"/>
                                    <w:p w:rsidR="000F7C52" w:rsidRDefault="000F7C52" w:rsidP="007504A8"/>
                                  </w:txbxContent>
                                </wps:txbx>
                                <wps:bodyPr rot="0" vert="vert270" wrap="square" lIns="91440" tIns="3600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" name="Text Box 52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9" y="13624"/>
                                    <a:ext cx="565" cy="12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0F7C52" w:rsidRDefault="000F7C52" w:rsidP="00501EFF">
                                      <w:pPr>
                                        <w:pStyle w:val="phstampitalic"/>
                                      </w:pPr>
                                      <w:r>
                                        <w:t>Подп. и дата</w:t>
                                      </w:r>
                                    </w:p>
                                    <w:p w:rsidR="000F7C52" w:rsidRDefault="000F7C52" w:rsidP="007504A8"/>
                                    <w:p w:rsidR="000F7C52" w:rsidRDefault="000F7C52" w:rsidP="007504A8"/>
                                    <w:p w:rsidR="000F7C52" w:rsidRDefault="000F7C52" w:rsidP="007504A8"/>
                                    <w:p w:rsidR="000F7C52" w:rsidRDefault="000F7C52" w:rsidP="007504A8"/>
                                  </w:txbxContent>
                                </wps:txbx>
                                <wps:bodyPr rot="0" vert="vert270" wrap="square" lIns="91440" tIns="3600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3" name="Text Box 5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4" y="12991"/>
                                <a:ext cx="276" cy="19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7C52" w:rsidRPr="008921B4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4" name="Text Box 5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4" y="11506"/>
                                <a:ext cx="276" cy="14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7C52" w:rsidRPr="008921B4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5" name="Text Box 5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6" y="10263"/>
                                <a:ext cx="276" cy="1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7C52" w:rsidRPr="008921B4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6" name="Text Box 5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3" y="8157"/>
                                <a:ext cx="276" cy="20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F7C52" w:rsidRPr="008921B4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  <w:p w:rsidR="000F7C52" w:rsidRDefault="000F7C52" w:rsidP="007504A8"/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7" name="Rectangle 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" y="8138"/>
                                <a:ext cx="556" cy="8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3600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Line 53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92" y="8153"/>
                                <a:ext cx="0" cy="827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29" name="Group 535"/>
                      <wpg:cNvGrpSpPr>
                        <a:grpSpLocks/>
                      </wpg:cNvGrpSpPr>
                      <wpg:grpSpPr bwMode="auto">
                        <a:xfrm>
                          <a:off x="4632" y="14970"/>
                          <a:ext cx="6714" cy="877"/>
                          <a:chOff x="4632" y="14970"/>
                          <a:chExt cx="6714" cy="877"/>
                        </a:xfrm>
                      </wpg:grpSpPr>
                      <wps:wsp>
                        <wps:cNvPr id="30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632" y="14970"/>
                            <a:ext cx="6209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F7C52" w:rsidRPr="001829C1" w:rsidRDefault="000F7C52" w:rsidP="007504A8"/>
                          </w:txbxContent>
                        </wps:txbx>
                        <wps:bodyPr rot="0" vert="horz" wrap="square" lIns="0" tIns="180000" rIns="0" bIns="0" anchor="t" anchorCtr="0" upright="1">
                          <a:noAutofit/>
                        </wps:bodyPr>
                      </wps:wsp>
                      <wps:wsp>
                        <wps:cNvPr id="31" name="Line 53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77" y="15417"/>
                            <a:ext cx="66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07" o:spid="_x0000_s1097" style="position:absolute;left:0;text-align:left;margin-left:-45pt;margin-top:-755.55pt;width:557pt;height:778pt;z-index:251657728" coordorigin="234,412" coordsize="11140,15560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">
              <v:group id="Group 508" o:spid="_x0000_s1098" style="position:absolute;left:234;top:412;width:11140;height:15560" coordorigin="234,412" coordsize="11140,15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509" o:spid="_x0000_s1099" style="position:absolute;left:916;top:14967;width:10458;height:1005" coordorigin="916,14967" coordsize="10458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510" o:spid="_x0000_s1100" style="position:absolute;left:10674;top:15507;width:547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" filled="f" stroked="f">
                    <v:textbox inset="0,2mm,0,0">
                      <w:txbxContent>
                        <w:p w:rsidR="000F7C52" w:rsidRPr="003D2AE4" w:rsidRDefault="000F7C52" w:rsidP="00501EFF">
                          <w:pPr>
                            <w:pStyle w:val="phstampcenter"/>
                          </w:pPr>
                          <w:r>
                            <w:fldChar w:fldCharType="begin"/>
                          </w:r>
                          <w:r>
                            <w:instrText xml:space="preserve"> =</w:instrTex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E4535B">
                            <w:rPr>
                              <w:noProof/>
                            </w:rPr>
                            <w:instrText>21</w:instrText>
                          </w:r>
                          <w:r>
                            <w:fldChar w:fldCharType="end"/>
                          </w:r>
                          <w:r>
                            <w:instrText xml:space="preserve">-1 </w:instrText>
                          </w:r>
                          <w:r>
                            <w:fldChar w:fldCharType="separate"/>
                          </w:r>
                          <w:r w:rsidR="00E4535B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  <w:p w:rsidR="000F7C52" w:rsidRPr="004E375F" w:rsidRDefault="000F7C52" w:rsidP="007504A8"/>
                      </w:txbxContent>
                    </v:textbox>
                  </v:rect>
                  <v:line id="Line 511" o:spid="_x0000_s1101" style="position:absolute;flip:y;visibility:visible;mso-wrap-style:square" from="934,14967" to="11374,14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" strokeweight="1.5pt"/>
                  <v:line id="Line 512" o:spid="_x0000_s1102" style="position:absolute;visibility:visible;mso-wrap-style:square" from="10674,14974" to="10674,15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3" o:spid="_x0000_s1103" type="#_x0000_t75" style="position:absolute;left:916;top:14967;width:3738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">
                    <v:imagedata r:id="rId3" o:title=""/>
                  </v:shape>
                  <v:shape id="Picture 514" o:spid="_x0000_s1104" type="#_x0000_t75" style="position:absolute;left:10714;top:15044;width:536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">
                    <v:imagedata r:id="rId4" o:title=""/>
                  </v:shape>
                </v:group>
                <v:group id="Group 515" o:spid="_x0000_s1105" style="position:absolute;left:234;top:412;width:11128;height:15455" coordorigin="498,840" coordsize="11128,15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516" o:spid="_x0000_s1106" style="position:absolute;left:1195;top:840;width:10431;height:15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" filled="f" strokeweight="1.5pt">
                    <v:textbox inset=",1mm"/>
                  </v:rect>
                  <v:group id="Group 517" o:spid="_x0000_s1107" style="position:absolute;left:498;top:8078;width:723;height:8052" coordorigin="319,8138" coordsize="723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518" o:spid="_x0000_s1108" style="position:absolute;flip:x;visibility:visible;mso-wrap-style:square" from="466,10229" to="1013,10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"/>
                    <v:line id="Line 519" o:spid="_x0000_s1109" style="position:absolute;flip:x;visibility:visible;mso-wrap-style:square" from="457,11489" to="1013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"/>
                    <v:line id="Line 520" o:spid="_x0000_s1110" style="position:absolute;flip:x;visibility:visible;mso-wrap-style:square" from="460,12964" to="1016,12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  <v:line id="Line 521" o:spid="_x0000_s1111" style="position:absolute;flip:x;visibility:visible;mso-wrap-style:square" from="475,14940" to="1016,14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22" o:spid="_x0000_s1112" type="#_x0000_t202" style="position:absolute;left:319;top:8644;width:565;height:1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" filled="f" stroked="f" strokeweight="1.5pt">
                      <v:textbox style="layout-flow:vertical;mso-layout-flow-alt:bottom-to-top" inset=",1mm">
                        <w:txbxContent>
                          <w:p w:rsidR="000F7C52" w:rsidRDefault="000F7C52" w:rsidP="00501EFF">
                            <w:pPr>
                              <w:pStyle w:val="phstampitalic"/>
                            </w:pPr>
                            <w:r>
                              <w:t>Подп. и дата</w:t>
                            </w:r>
                          </w:p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shape id="Text Box 523" o:spid="_x0000_s1113" type="#_x0000_t202" style="position:absolute;left:319;top:10323;width:565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" filled="f" stroked="f" strokeweight="1.5pt">
                      <v:textbox style="layout-flow:vertical;mso-layout-flow-alt:bottom-to-top" inset=",1mm">
                        <w:txbxContent>
                          <w:p w:rsidR="000F7C52" w:rsidRDefault="000F7C52" w:rsidP="00501EFF">
                            <w:pPr>
                              <w:pStyle w:val="phstampitalic"/>
                            </w:pPr>
                            <w:r>
                              <w:t>Инв № дубл.</w:t>
                            </w:r>
                          </w:p>
                          <w:p w:rsidR="000F7C52" w:rsidRDefault="000F7C52" w:rsidP="007504A8"/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group id="Group 524" o:spid="_x0000_s1114" style="position:absolute;left:319;top:11648;width:565;height:4728" coordorigin="239,11626" coordsize="565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shape id="Text Box 525" o:spid="_x0000_s1115" type="#_x0000_t202" style="position:absolute;left:239;top:15188;width:565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" filled="f" stroked="f" strokeweight="1.5pt">
                        <v:textbox style="layout-flow:vertical;mso-layout-flow-alt:bottom-to-top" inset=",1mm">
                          <w:txbxContent>
                            <w:p w:rsidR="000F7C52" w:rsidRDefault="000F7C52" w:rsidP="00501EFF">
                              <w:pPr>
                                <w:pStyle w:val="phstampitalic"/>
                              </w:pPr>
                              <w:r>
                                <w:t>Инв № подл.</w:t>
                              </w:r>
                            </w:p>
                            <w:p w:rsidR="000F7C52" w:rsidRDefault="000F7C52" w:rsidP="007504A8"/>
                            <w:p w:rsidR="000F7C52" w:rsidRDefault="000F7C52" w:rsidP="007504A8"/>
                          </w:txbxContent>
                        </v:textbox>
                      </v:shape>
                      <v:group id="Group 526" o:spid="_x0000_s1116" style="position:absolute;left:239;top:11626;width:565;height:3243" coordorigin="239,11626" coordsize="565,3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shape id="Text Box 527" o:spid="_x0000_s1117" type="#_x0000_t202" style="position:absolute;left:239;top:11626;width:565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" filled="f" stroked="f" strokeweight="1.5pt">
                          <v:textbox style="layout-flow:vertical;mso-layout-flow-alt:bottom-to-top" inset=",1mm">
                            <w:txbxContent>
                              <w:p w:rsidR="000F7C52" w:rsidRDefault="000F7C52" w:rsidP="00501EFF">
                                <w:pPr>
                                  <w:pStyle w:val="phstampitalic"/>
                                </w:pPr>
                                <w:r>
                                  <w:t>Взамен инв. №</w:t>
                                </w:r>
                              </w:p>
                              <w:p w:rsidR="000F7C52" w:rsidRDefault="000F7C52" w:rsidP="007504A8"/>
                              <w:p w:rsidR="000F7C52" w:rsidRDefault="000F7C52" w:rsidP="007504A8"/>
                              <w:p w:rsidR="000F7C52" w:rsidRDefault="000F7C52" w:rsidP="007504A8"/>
                            </w:txbxContent>
                          </v:textbox>
                        </v:shape>
                        <v:shape id="Text Box 528" o:spid="_x0000_s1118" type="#_x0000_t202" style="position:absolute;left:239;top:13624;width:565;height:1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" filled="f" stroked="f" strokeweight="1.5pt">
                          <v:textbox style="layout-flow:vertical;mso-layout-flow-alt:bottom-to-top" inset=",1mm">
                            <w:txbxContent>
                              <w:p w:rsidR="000F7C52" w:rsidRDefault="000F7C52" w:rsidP="00501EFF">
                                <w:pPr>
                                  <w:pStyle w:val="phstampitalic"/>
                                </w:pPr>
                                <w:r>
                                  <w:t>Подп. и дата</w:t>
                                </w:r>
                              </w:p>
                              <w:p w:rsidR="000F7C52" w:rsidRDefault="000F7C52" w:rsidP="007504A8"/>
                              <w:p w:rsidR="000F7C52" w:rsidRDefault="000F7C52" w:rsidP="007504A8"/>
                              <w:p w:rsidR="000F7C52" w:rsidRDefault="000F7C52" w:rsidP="007504A8"/>
                              <w:p w:rsidR="000F7C52" w:rsidRDefault="000F7C52" w:rsidP="007504A8"/>
                            </w:txbxContent>
                          </v:textbox>
                        </v:shape>
                      </v:group>
                    </v:group>
                    <v:shape id="Text Box 529" o:spid="_x0000_s1119" type="#_x0000_t202" style="position:absolute;left:744;top:12991;width:276;height:1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" filled="f" stroked="f" strokeweight="1.5pt">
                      <v:textbox style="layout-flow:vertical;mso-layout-flow-alt:bottom-to-top" inset="0,0,0,0">
                        <w:txbxContent>
                          <w:p w:rsidR="000F7C52" w:rsidRPr="008921B4" w:rsidRDefault="000F7C52" w:rsidP="007504A8"/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shape id="Text Box 530" o:spid="_x0000_s1120" type="#_x0000_t202" style="position:absolute;left:744;top:11506;width:276;height:1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" filled="f" stroked="f" strokeweight="1.5pt">
                      <v:textbox style="layout-flow:vertical;mso-layout-flow-alt:bottom-to-top" inset="0,0,0,0">
                        <w:txbxContent>
                          <w:p w:rsidR="000F7C52" w:rsidRPr="008921B4" w:rsidRDefault="000F7C52" w:rsidP="007504A8"/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shape id="Text Box 531" o:spid="_x0000_s1121" type="#_x0000_t202" style="position:absolute;left:766;top:10263;width:276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" filled="f" stroked="f" strokeweight="1.5pt">
                      <v:textbox style="layout-flow:vertical;mso-layout-flow-alt:bottom-to-top" inset="0,0,0,0">
                        <w:txbxContent>
                          <w:p w:rsidR="000F7C52" w:rsidRPr="008921B4" w:rsidRDefault="000F7C52" w:rsidP="007504A8"/>
                          <w:p w:rsidR="000F7C52" w:rsidRDefault="000F7C52" w:rsidP="007504A8"/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shape id="Text Box 532" o:spid="_x0000_s1122" type="#_x0000_t202" style="position:absolute;left:743;top:8157;width:276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" filled="f" stroked="f" strokeweight="1.5pt">
                      <v:textbox style="layout-flow:vertical;mso-layout-flow-alt:bottom-to-top" inset="0,0,0,0">
                        <w:txbxContent>
                          <w:p w:rsidR="000F7C52" w:rsidRPr="008921B4" w:rsidRDefault="000F7C52" w:rsidP="007504A8"/>
                          <w:p w:rsidR="000F7C52" w:rsidRDefault="000F7C52" w:rsidP="007504A8"/>
                          <w:p w:rsidR="000F7C52" w:rsidRDefault="000F7C52" w:rsidP="007504A8"/>
                          <w:p w:rsidR="000F7C52" w:rsidRDefault="000F7C52" w:rsidP="007504A8"/>
                        </w:txbxContent>
                      </v:textbox>
                    </v:shape>
                    <v:rect id="Rectangle 533" o:spid="_x0000_s1123" style="position:absolute;left:460;top:8138;width:556;height:8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" filled="f" strokeweight="1.5pt">
                      <v:textbox inset=",1mm"/>
                    </v:rect>
                    <v:line id="Line 534" o:spid="_x0000_s1124" style="position:absolute;flip:y;visibility:visible;mso-wrap-style:square" from="692,8153" to="692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"/>
                  </v:group>
                </v:group>
              </v:group>
              <v:group id="Group 535" o:spid="_x0000_s1125" style="position:absolute;left:4632;top:14970;width:6714;height:877" coordorigin="4632,14970" coordsize="6714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6" o:spid="_x0000_s1126" style="position:absolute;left:4632;top:14970;width:6209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" filled="f" stroked="f">
                  <v:textbox inset="0,5mm,0,0">
                    <w:txbxContent>
                      <w:p w:rsidR="000F7C52" w:rsidRPr="001829C1" w:rsidRDefault="000F7C52" w:rsidP="007504A8"/>
                    </w:txbxContent>
                  </v:textbox>
                </v:rect>
                <v:line id="Line 537" o:spid="_x0000_s1127" style="position:absolute;flip:y;visibility:visible;mso-wrap-style:square" from="10677,15417" to="11346,15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"/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0BA7" w:rsidRDefault="007D0BA7" w:rsidP="007504A8">
      <w:r>
        <w:separator/>
      </w:r>
    </w:p>
  </w:footnote>
  <w:footnote w:type="continuationSeparator" w:id="0">
    <w:p w:rsidR="007D0BA7" w:rsidRDefault="007D0BA7" w:rsidP="007504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C52" w:rsidRDefault="000F7C52" w:rsidP="007504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7C52" w:rsidRDefault="000F7C52" w:rsidP="007504A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72C7B"/>
    <w:multiLevelType w:val="hybridMultilevel"/>
    <w:tmpl w:val="67B85A2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2E7F7C"/>
    <w:multiLevelType w:val="hybridMultilevel"/>
    <w:tmpl w:val="6DE8FFD0"/>
    <w:lvl w:ilvl="0" w:tplc="8020EB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495CF7"/>
    <w:multiLevelType w:val="hybridMultilevel"/>
    <w:tmpl w:val="E5BCE1E8"/>
    <w:lvl w:ilvl="0" w:tplc="673CD528">
      <w:start w:val="1"/>
      <w:numFmt w:val="bullet"/>
      <w:pStyle w:val="phlistitemized2"/>
      <w:lvlText w:val="–"/>
      <w:lvlJc w:val="left"/>
      <w:pPr>
        <w:tabs>
          <w:tab w:val="num" w:pos="1755"/>
        </w:tabs>
        <w:ind w:left="1755" w:hanging="360"/>
      </w:pPr>
      <w:rPr>
        <w:rFonts w:ascii="Arial" w:hAnsi="Aria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3" w15:restartNumberingAfterBreak="0">
    <w:nsid w:val="13BA77A7"/>
    <w:multiLevelType w:val="multilevel"/>
    <w:tmpl w:val="31841B36"/>
    <w:lvl w:ilvl="0">
      <w:start w:val="1"/>
      <w:numFmt w:val="decimal"/>
      <w:pStyle w:val="phlistordered1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" w15:restartNumberingAfterBreak="0">
    <w:nsid w:val="19952A7E"/>
    <w:multiLevelType w:val="hybridMultilevel"/>
    <w:tmpl w:val="C8B6927E"/>
    <w:lvl w:ilvl="0" w:tplc="6CA09326">
      <w:start w:val="1"/>
      <w:numFmt w:val="lowerLetter"/>
      <w:pStyle w:val="phlistordered2"/>
      <w:lvlText w:val="%1)"/>
      <w:lvlJc w:val="left"/>
      <w:pPr>
        <w:tabs>
          <w:tab w:val="num" w:pos="1757"/>
        </w:tabs>
        <w:ind w:left="175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77"/>
        </w:tabs>
        <w:ind w:left="247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97"/>
        </w:tabs>
        <w:ind w:left="319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17"/>
        </w:tabs>
        <w:ind w:left="391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37"/>
        </w:tabs>
        <w:ind w:left="463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57"/>
        </w:tabs>
        <w:ind w:left="535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77"/>
        </w:tabs>
        <w:ind w:left="607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97"/>
        </w:tabs>
        <w:ind w:left="679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17"/>
        </w:tabs>
        <w:ind w:left="7517" w:hanging="180"/>
      </w:pPr>
    </w:lvl>
  </w:abstractNum>
  <w:abstractNum w:abstractNumId="5" w15:restartNumberingAfterBreak="0">
    <w:nsid w:val="28A903A3"/>
    <w:multiLevelType w:val="hybridMultilevel"/>
    <w:tmpl w:val="67B85A2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2DC6161"/>
    <w:multiLevelType w:val="hybridMultilevel"/>
    <w:tmpl w:val="DBCCD17E"/>
    <w:lvl w:ilvl="0" w:tplc="267245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3F2F97"/>
    <w:multiLevelType w:val="multilevel"/>
    <w:tmpl w:val="7556E4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4BFB32A9"/>
    <w:multiLevelType w:val="multilevel"/>
    <w:tmpl w:val="10B09B16"/>
    <w:styleLink w:val="phadditiontitle"/>
    <w:lvl w:ilvl="0">
      <w:start w:val="1"/>
      <w:numFmt w:val="upperLetter"/>
      <w:pStyle w:val="phadditiontitle1"/>
      <w:lvlText w:val="Приложение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phadditiontitle2"/>
      <w:lvlText w:val="%1.%2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2">
      <w:start w:val="1"/>
      <w:numFmt w:val="decimal"/>
      <w:pStyle w:val="phadditiontitle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38"/>
        </w:tabs>
        <w:ind w:left="373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882"/>
        </w:tabs>
        <w:ind w:left="388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026"/>
        </w:tabs>
        <w:ind w:left="402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170"/>
        </w:tabs>
        <w:ind w:left="417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14"/>
        </w:tabs>
        <w:ind w:left="431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58"/>
        </w:tabs>
        <w:ind w:left="4458" w:hanging="1584"/>
      </w:pPr>
      <w:rPr>
        <w:rFonts w:hint="default"/>
      </w:rPr>
    </w:lvl>
  </w:abstractNum>
  <w:abstractNum w:abstractNumId="9" w15:restartNumberingAfterBreak="0">
    <w:nsid w:val="4D9102A8"/>
    <w:multiLevelType w:val="hybridMultilevel"/>
    <w:tmpl w:val="7556E45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3EC2B42"/>
    <w:multiLevelType w:val="hybridMultilevel"/>
    <w:tmpl w:val="E8303FC0"/>
    <w:lvl w:ilvl="0" w:tplc="F33AAB68">
      <w:start w:val="1"/>
      <w:numFmt w:val="decimal"/>
      <w:pStyle w:val="phbibliography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5CB585C"/>
    <w:multiLevelType w:val="hybridMultilevel"/>
    <w:tmpl w:val="84B6C0B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675A2840"/>
    <w:multiLevelType w:val="hybridMultilevel"/>
    <w:tmpl w:val="7556E45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73012FC2"/>
    <w:multiLevelType w:val="multilevel"/>
    <w:tmpl w:val="B6489EAA"/>
    <w:lvl w:ilvl="0">
      <w:start w:val="1"/>
      <w:numFmt w:val="decimal"/>
      <w:pStyle w:val="1"/>
      <w:lvlText w:val="%1"/>
      <w:lvlJc w:val="left"/>
      <w:pPr>
        <w:tabs>
          <w:tab w:val="num" w:pos="1004"/>
        </w:tabs>
        <w:ind w:left="720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004"/>
        </w:tabs>
        <w:ind w:left="72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04"/>
        </w:tabs>
        <w:ind w:left="72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571"/>
        </w:tabs>
        <w:ind w:left="720" w:firstLine="0"/>
      </w:pPr>
      <w:rPr>
        <w:rFonts w:hint="default"/>
      </w:rPr>
    </w:lvl>
    <w:lvl w:ilvl="4">
      <w:start w:val="1"/>
      <w:numFmt w:val="decimal"/>
      <w:lvlText w:val="%1.%2.%3.%5"/>
      <w:lvlJc w:val="left"/>
      <w:pPr>
        <w:tabs>
          <w:tab w:val="num" w:pos="1571"/>
        </w:tabs>
        <w:ind w:left="0" w:firstLine="720"/>
      </w:pPr>
      <w:rPr>
        <w:rFonts w:hint="default"/>
      </w:rPr>
    </w:lvl>
    <w:lvl w:ilvl="5">
      <w:start w:val="1"/>
      <w:numFmt w:val="decimal"/>
      <w:lvlRestart w:val="3"/>
      <w:lvlText w:val="%1.%2.%3.%6"/>
      <w:lvlJc w:val="left"/>
      <w:pPr>
        <w:tabs>
          <w:tab w:val="num" w:pos="1571"/>
        </w:tabs>
        <w:ind w:left="0" w:firstLine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01"/>
        </w:tabs>
        <w:ind w:left="1001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45"/>
        </w:tabs>
        <w:ind w:left="114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89"/>
        </w:tabs>
        <w:ind w:left="1289" w:hanging="1584"/>
      </w:pPr>
      <w:rPr>
        <w:rFonts w:hint="default"/>
      </w:rPr>
    </w:lvl>
  </w:abstractNum>
  <w:abstractNum w:abstractNumId="14" w15:restartNumberingAfterBreak="0">
    <w:nsid w:val="75161AFA"/>
    <w:multiLevelType w:val="hybridMultilevel"/>
    <w:tmpl w:val="B62418C0"/>
    <w:lvl w:ilvl="0" w:tplc="F55ECC92">
      <w:start w:val="1"/>
      <w:numFmt w:val="bullet"/>
      <w:pStyle w:val="phlistitemized1"/>
      <w:lvlText w:val="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4"/>
  </w:num>
  <w:num w:numId="4">
    <w:abstractNumId w:val="2"/>
  </w:num>
  <w:num w:numId="5">
    <w:abstractNumId w:val="3"/>
  </w:num>
  <w:num w:numId="6">
    <w:abstractNumId w:val="4"/>
  </w:num>
  <w:num w:numId="7">
    <w:abstractNumId w:val="13"/>
  </w:num>
  <w:num w:numId="8">
    <w:abstractNumId w:val="3"/>
  </w:num>
  <w:num w:numId="9">
    <w:abstractNumId w:val="11"/>
  </w:num>
  <w:num w:numId="10">
    <w:abstractNumId w:val="0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5"/>
  </w:num>
  <w:num w:numId="14">
    <w:abstractNumId w:val="9"/>
  </w:num>
  <w:num w:numId="15">
    <w:abstractNumId w:val="12"/>
  </w:num>
  <w:num w:numId="16">
    <w:abstractNumId w:val="7"/>
  </w:num>
  <w:num w:numId="17">
    <w:abstractNumId w:val="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1" w:dllVersion="512" w:checkStyle="1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D5A"/>
    <w:rsid w:val="00034037"/>
    <w:rsid w:val="00035903"/>
    <w:rsid w:val="00037851"/>
    <w:rsid w:val="000501A2"/>
    <w:rsid w:val="000506EA"/>
    <w:rsid w:val="00052358"/>
    <w:rsid w:val="00055FCC"/>
    <w:rsid w:val="00071781"/>
    <w:rsid w:val="00076391"/>
    <w:rsid w:val="00093EC1"/>
    <w:rsid w:val="000A0EB1"/>
    <w:rsid w:val="000A12BC"/>
    <w:rsid w:val="000B033F"/>
    <w:rsid w:val="000B4C77"/>
    <w:rsid w:val="000B737A"/>
    <w:rsid w:val="000C5EEC"/>
    <w:rsid w:val="000D17CD"/>
    <w:rsid w:val="000D4C77"/>
    <w:rsid w:val="000D5E54"/>
    <w:rsid w:val="000E434E"/>
    <w:rsid w:val="000F7C52"/>
    <w:rsid w:val="00100D4E"/>
    <w:rsid w:val="00116CB0"/>
    <w:rsid w:val="00120549"/>
    <w:rsid w:val="001246BC"/>
    <w:rsid w:val="00127C19"/>
    <w:rsid w:val="00133C9F"/>
    <w:rsid w:val="00142D91"/>
    <w:rsid w:val="0017192F"/>
    <w:rsid w:val="00175FF0"/>
    <w:rsid w:val="00182009"/>
    <w:rsid w:val="001829C1"/>
    <w:rsid w:val="001906D1"/>
    <w:rsid w:val="0019151D"/>
    <w:rsid w:val="00194323"/>
    <w:rsid w:val="0019522B"/>
    <w:rsid w:val="001A162E"/>
    <w:rsid w:val="001A6591"/>
    <w:rsid w:val="001C4507"/>
    <w:rsid w:val="001C7F0D"/>
    <w:rsid w:val="001D1B35"/>
    <w:rsid w:val="001D2B2B"/>
    <w:rsid w:val="001D7130"/>
    <w:rsid w:val="001E14C1"/>
    <w:rsid w:val="001F132E"/>
    <w:rsid w:val="00200E15"/>
    <w:rsid w:val="0020616C"/>
    <w:rsid w:val="00213CD6"/>
    <w:rsid w:val="002220F1"/>
    <w:rsid w:val="00225038"/>
    <w:rsid w:val="00225F45"/>
    <w:rsid w:val="002418BE"/>
    <w:rsid w:val="00242490"/>
    <w:rsid w:val="002431FC"/>
    <w:rsid w:val="00245628"/>
    <w:rsid w:val="0024620D"/>
    <w:rsid w:val="00252ADB"/>
    <w:rsid w:val="002575F1"/>
    <w:rsid w:val="00261C1C"/>
    <w:rsid w:val="002701DF"/>
    <w:rsid w:val="00284F01"/>
    <w:rsid w:val="00291EC2"/>
    <w:rsid w:val="002977A4"/>
    <w:rsid w:val="002A5428"/>
    <w:rsid w:val="002B1B18"/>
    <w:rsid w:val="002B4251"/>
    <w:rsid w:val="002C5C6E"/>
    <w:rsid w:val="002D0524"/>
    <w:rsid w:val="002D1F3C"/>
    <w:rsid w:val="002D694D"/>
    <w:rsid w:val="002E41A7"/>
    <w:rsid w:val="002F583A"/>
    <w:rsid w:val="002F6BFF"/>
    <w:rsid w:val="00300609"/>
    <w:rsid w:val="00317F80"/>
    <w:rsid w:val="00335690"/>
    <w:rsid w:val="003454B5"/>
    <w:rsid w:val="0036233F"/>
    <w:rsid w:val="003725B6"/>
    <w:rsid w:val="00375452"/>
    <w:rsid w:val="0039086E"/>
    <w:rsid w:val="00391324"/>
    <w:rsid w:val="00396DBB"/>
    <w:rsid w:val="00396F04"/>
    <w:rsid w:val="003A17BA"/>
    <w:rsid w:val="003A1D09"/>
    <w:rsid w:val="003B231B"/>
    <w:rsid w:val="003B6731"/>
    <w:rsid w:val="003E11E0"/>
    <w:rsid w:val="003F3B23"/>
    <w:rsid w:val="003F738D"/>
    <w:rsid w:val="00413601"/>
    <w:rsid w:val="00415567"/>
    <w:rsid w:val="00416C57"/>
    <w:rsid w:val="004334D0"/>
    <w:rsid w:val="00444340"/>
    <w:rsid w:val="004505BB"/>
    <w:rsid w:val="004522C7"/>
    <w:rsid w:val="00460653"/>
    <w:rsid w:val="00465DCD"/>
    <w:rsid w:val="004741BE"/>
    <w:rsid w:val="00474A40"/>
    <w:rsid w:val="00482D28"/>
    <w:rsid w:val="00491F5B"/>
    <w:rsid w:val="0049599C"/>
    <w:rsid w:val="004A4CBC"/>
    <w:rsid w:val="004A52AC"/>
    <w:rsid w:val="004B46BF"/>
    <w:rsid w:val="004C1C74"/>
    <w:rsid w:val="004C251E"/>
    <w:rsid w:val="004D3C86"/>
    <w:rsid w:val="004F34BD"/>
    <w:rsid w:val="004F79A5"/>
    <w:rsid w:val="0050090A"/>
    <w:rsid w:val="00501EFF"/>
    <w:rsid w:val="00516566"/>
    <w:rsid w:val="00521547"/>
    <w:rsid w:val="00521E3D"/>
    <w:rsid w:val="00523EAB"/>
    <w:rsid w:val="005243FE"/>
    <w:rsid w:val="00526E4C"/>
    <w:rsid w:val="00534CB5"/>
    <w:rsid w:val="00536178"/>
    <w:rsid w:val="005401F6"/>
    <w:rsid w:val="00542FDD"/>
    <w:rsid w:val="00550495"/>
    <w:rsid w:val="0057024A"/>
    <w:rsid w:val="0057184E"/>
    <w:rsid w:val="00576513"/>
    <w:rsid w:val="00580E2F"/>
    <w:rsid w:val="00591A04"/>
    <w:rsid w:val="00591D43"/>
    <w:rsid w:val="005A70BD"/>
    <w:rsid w:val="005D6C98"/>
    <w:rsid w:val="005E207E"/>
    <w:rsid w:val="005F0E6A"/>
    <w:rsid w:val="005F705D"/>
    <w:rsid w:val="00600D8C"/>
    <w:rsid w:val="006260D4"/>
    <w:rsid w:val="00632A75"/>
    <w:rsid w:val="006367F4"/>
    <w:rsid w:val="00636D11"/>
    <w:rsid w:val="00645B02"/>
    <w:rsid w:val="00650C72"/>
    <w:rsid w:val="0066679B"/>
    <w:rsid w:val="00666AB1"/>
    <w:rsid w:val="00667CA5"/>
    <w:rsid w:val="006710AE"/>
    <w:rsid w:val="00676D0F"/>
    <w:rsid w:val="00677B15"/>
    <w:rsid w:val="00687058"/>
    <w:rsid w:val="006A19A6"/>
    <w:rsid w:val="006B0FDB"/>
    <w:rsid w:val="006B1892"/>
    <w:rsid w:val="006B4D99"/>
    <w:rsid w:val="006C11F9"/>
    <w:rsid w:val="006C3AD5"/>
    <w:rsid w:val="006C4579"/>
    <w:rsid w:val="006C781E"/>
    <w:rsid w:val="006D221C"/>
    <w:rsid w:val="006D579D"/>
    <w:rsid w:val="006E04E0"/>
    <w:rsid w:val="006F6047"/>
    <w:rsid w:val="00701B34"/>
    <w:rsid w:val="00703774"/>
    <w:rsid w:val="007115DE"/>
    <w:rsid w:val="00716811"/>
    <w:rsid w:val="00722326"/>
    <w:rsid w:val="00733354"/>
    <w:rsid w:val="007351F2"/>
    <w:rsid w:val="00740737"/>
    <w:rsid w:val="007504A8"/>
    <w:rsid w:val="00762BAA"/>
    <w:rsid w:val="00783360"/>
    <w:rsid w:val="0078426F"/>
    <w:rsid w:val="0078598B"/>
    <w:rsid w:val="00787334"/>
    <w:rsid w:val="007918CF"/>
    <w:rsid w:val="00796DEC"/>
    <w:rsid w:val="00797367"/>
    <w:rsid w:val="007A4104"/>
    <w:rsid w:val="007C4852"/>
    <w:rsid w:val="007D0BA7"/>
    <w:rsid w:val="007D1B61"/>
    <w:rsid w:val="007D5BE5"/>
    <w:rsid w:val="007E0098"/>
    <w:rsid w:val="007E47E9"/>
    <w:rsid w:val="008030AC"/>
    <w:rsid w:val="008034A6"/>
    <w:rsid w:val="00807CCB"/>
    <w:rsid w:val="00821012"/>
    <w:rsid w:val="00832E97"/>
    <w:rsid w:val="00835A06"/>
    <w:rsid w:val="00841C72"/>
    <w:rsid w:val="00850C9B"/>
    <w:rsid w:val="0086036D"/>
    <w:rsid w:val="00861854"/>
    <w:rsid w:val="008627B5"/>
    <w:rsid w:val="0086688C"/>
    <w:rsid w:val="00866B7C"/>
    <w:rsid w:val="00871F9C"/>
    <w:rsid w:val="0088079F"/>
    <w:rsid w:val="0088296B"/>
    <w:rsid w:val="00891F75"/>
    <w:rsid w:val="00894D5F"/>
    <w:rsid w:val="008A76EF"/>
    <w:rsid w:val="008E5357"/>
    <w:rsid w:val="00915C12"/>
    <w:rsid w:val="0092587E"/>
    <w:rsid w:val="009300AD"/>
    <w:rsid w:val="0093229E"/>
    <w:rsid w:val="00940B14"/>
    <w:rsid w:val="00945381"/>
    <w:rsid w:val="00952051"/>
    <w:rsid w:val="00962274"/>
    <w:rsid w:val="00985690"/>
    <w:rsid w:val="009918CD"/>
    <w:rsid w:val="00993042"/>
    <w:rsid w:val="009C0D36"/>
    <w:rsid w:val="009F2E43"/>
    <w:rsid w:val="00A2052F"/>
    <w:rsid w:val="00A21DB2"/>
    <w:rsid w:val="00A25B91"/>
    <w:rsid w:val="00A41DB1"/>
    <w:rsid w:val="00A423B2"/>
    <w:rsid w:val="00A44071"/>
    <w:rsid w:val="00A47A38"/>
    <w:rsid w:val="00A65911"/>
    <w:rsid w:val="00A86A53"/>
    <w:rsid w:val="00AA0AB0"/>
    <w:rsid w:val="00AA3266"/>
    <w:rsid w:val="00AA3B08"/>
    <w:rsid w:val="00AB1321"/>
    <w:rsid w:val="00B03534"/>
    <w:rsid w:val="00B0381A"/>
    <w:rsid w:val="00B043DD"/>
    <w:rsid w:val="00B131F6"/>
    <w:rsid w:val="00B32D05"/>
    <w:rsid w:val="00B61F30"/>
    <w:rsid w:val="00B81B76"/>
    <w:rsid w:val="00B83EBD"/>
    <w:rsid w:val="00BA03DD"/>
    <w:rsid w:val="00BA58ED"/>
    <w:rsid w:val="00BB426D"/>
    <w:rsid w:val="00BB7F97"/>
    <w:rsid w:val="00BD64C6"/>
    <w:rsid w:val="00BE271E"/>
    <w:rsid w:val="00BE4CE7"/>
    <w:rsid w:val="00BE7FC9"/>
    <w:rsid w:val="00BF0C23"/>
    <w:rsid w:val="00BF41B1"/>
    <w:rsid w:val="00BF73AA"/>
    <w:rsid w:val="00C12FD5"/>
    <w:rsid w:val="00C15AE1"/>
    <w:rsid w:val="00C404BF"/>
    <w:rsid w:val="00C42F66"/>
    <w:rsid w:val="00C53A44"/>
    <w:rsid w:val="00C55CEA"/>
    <w:rsid w:val="00C62893"/>
    <w:rsid w:val="00C63104"/>
    <w:rsid w:val="00C82307"/>
    <w:rsid w:val="00C83623"/>
    <w:rsid w:val="00C942FD"/>
    <w:rsid w:val="00CA4E67"/>
    <w:rsid w:val="00CA5A25"/>
    <w:rsid w:val="00CB2165"/>
    <w:rsid w:val="00CB6C24"/>
    <w:rsid w:val="00CD6FA0"/>
    <w:rsid w:val="00CE6EA2"/>
    <w:rsid w:val="00D00013"/>
    <w:rsid w:val="00D120F2"/>
    <w:rsid w:val="00D26D05"/>
    <w:rsid w:val="00D37345"/>
    <w:rsid w:val="00D41CBE"/>
    <w:rsid w:val="00D43AE1"/>
    <w:rsid w:val="00D602EA"/>
    <w:rsid w:val="00D60735"/>
    <w:rsid w:val="00D74D5A"/>
    <w:rsid w:val="00D76632"/>
    <w:rsid w:val="00D76C81"/>
    <w:rsid w:val="00D846B3"/>
    <w:rsid w:val="00D93FF5"/>
    <w:rsid w:val="00DA1720"/>
    <w:rsid w:val="00DA5F9E"/>
    <w:rsid w:val="00DA75EE"/>
    <w:rsid w:val="00DB0A0A"/>
    <w:rsid w:val="00DB6BF5"/>
    <w:rsid w:val="00DC01E1"/>
    <w:rsid w:val="00DC60C1"/>
    <w:rsid w:val="00DD3922"/>
    <w:rsid w:val="00E014A9"/>
    <w:rsid w:val="00E07F91"/>
    <w:rsid w:val="00E259D4"/>
    <w:rsid w:val="00E26449"/>
    <w:rsid w:val="00E43B02"/>
    <w:rsid w:val="00E4535B"/>
    <w:rsid w:val="00E557F8"/>
    <w:rsid w:val="00E56896"/>
    <w:rsid w:val="00E63508"/>
    <w:rsid w:val="00E91030"/>
    <w:rsid w:val="00E97046"/>
    <w:rsid w:val="00EA126D"/>
    <w:rsid w:val="00EA1912"/>
    <w:rsid w:val="00EA228D"/>
    <w:rsid w:val="00EC696B"/>
    <w:rsid w:val="00EC69BB"/>
    <w:rsid w:val="00ED13CF"/>
    <w:rsid w:val="00EE0035"/>
    <w:rsid w:val="00EF4375"/>
    <w:rsid w:val="00EF46DE"/>
    <w:rsid w:val="00F158FC"/>
    <w:rsid w:val="00F22C97"/>
    <w:rsid w:val="00F24819"/>
    <w:rsid w:val="00F25368"/>
    <w:rsid w:val="00F25C8A"/>
    <w:rsid w:val="00F411FA"/>
    <w:rsid w:val="00F428BE"/>
    <w:rsid w:val="00F47C2E"/>
    <w:rsid w:val="00F6271F"/>
    <w:rsid w:val="00F62F39"/>
    <w:rsid w:val="00F64DF3"/>
    <w:rsid w:val="00F74935"/>
    <w:rsid w:val="00FA1C3D"/>
    <w:rsid w:val="00FC3F32"/>
    <w:rsid w:val="00FC4103"/>
    <w:rsid w:val="00FD3904"/>
    <w:rsid w:val="00FF2F4E"/>
    <w:rsid w:val="00FF592A"/>
    <w:rsid w:val="00FF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3E0C14"/>
  <w15:chartTrackingRefBased/>
  <w15:docId w15:val="{D79D9D01-7222-4D49-94A4-3B95EC25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7504A8"/>
    <w:pPr>
      <w:tabs>
        <w:tab w:val="num" w:pos="2552"/>
      </w:tabs>
      <w:spacing w:before="20" w:after="120" w:line="360" w:lineRule="auto"/>
      <w:ind w:right="707" w:firstLine="709"/>
      <w:jc w:val="both"/>
    </w:pPr>
    <w:rPr>
      <w:rFonts w:ascii="Arial" w:hAnsi="Arial"/>
      <w:sz w:val="24"/>
    </w:rPr>
  </w:style>
  <w:style w:type="paragraph" w:styleId="1">
    <w:name w:val="heading 1"/>
    <w:aliases w:val="H1,Заголов,Заголовок 1 Знак1,Заголовок 1 Знак Знак,1,h1,app heading 1,ITT t1,II+,I,H11,H12,H13,H14,H15,H16,H17,H18,H111,H121,H131,H141,H151,H161,H171,H19,H112,H122,H132,H142,H152,H162,H172,H181,H1111,H1211,H1311,H1411,H1511,H1611,H1711,H110"/>
    <w:basedOn w:val="phbase"/>
    <w:next w:val="phnormal"/>
    <w:qFormat/>
    <w:rsid w:val="00E43B02"/>
    <w:pPr>
      <w:keepNext/>
      <w:keepLines/>
      <w:pageBreakBefore/>
      <w:numPr>
        <w:numId w:val="7"/>
      </w:numPr>
      <w:tabs>
        <w:tab w:val="left" w:pos="1276"/>
      </w:tabs>
      <w:spacing w:before="360" w:after="360"/>
      <w:ind w:right="170"/>
      <w:outlineLvl w:val="0"/>
    </w:pPr>
    <w:rPr>
      <w:b/>
      <w:sz w:val="28"/>
      <w:szCs w:val="28"/>
    </w:rPr>
  </w:style>
  <w:style w:type="paragraph" w:styleId="2">
    <w:name w:val="heading 2"/>
    <w:basedOn w:val="phbase"/>
    <w:next w:val="phnormal"/>
    <w:link w:val="20"/>
    <w:qFormat/>
    <w:rsid w:val="00E43B02"/>
    <w:pPr>
      <w:keepNext/>
      <w:keepLines/>
      <w:numPr>
        <w:ilvl w:val="1"/>
        <w:numId w:val="7"/>
      </w:numPr>
      <w:tabs>
        <w:tab w:val="left" w:pos="720"/>
      </w:tabs>
      <w:spacing w:before="360" w:after="360"/>
      <w:ind w:right="170"/>
      <w:outlineLvl w:val="1"/>
    </w:pPr>
    <w:rPr>
      <w:b/>
    </w:rPr>
  </w:style>
  <w:style w:type="paragraph" w:styleId="3">
    <w:name w:val="heading 3"/>
    <w:aliases w:val="H3, Char"/>
    <w:basedOn w:val="phbase"/>
    <w:next w:val="phnormal"/>
    <w:link w:val="30"/>
    <w:qFormat/>
    <w:rsid w:val="00E43B02"/>
    <w:pPr>
      <w:keepNext/>
      <w:keepLines/>
      <w:numPr>
        <w:ilvl w:val="2"/>
        <w:numId w:val="7"/>
      </w:numPr>
      <w:spacing w:before="240" w:after="240"/>
      <w:ind w:right="170"/>
      <w:outlineLvl w:val="2"/>
    </w:pPr>
    <w:rPr>
      <w:b/>
      <w:bCs/>
    </w:rPr>
  </w:style>
  <w:style w:type="paragraph" w:styleId="4">
    <w:name w:val="heading 4"/>
    <w:aliases w:val="Заголовок 4 (Приложение),Level 2 - a"/>
    <w:basedOn w:val="phbase"/>
    <w:next w:val="phnormal"/>
    <w:link w:val="40"/>
    <w:qFormat/>
    <w:rsid w:val="00E43B02"/>
    <w:pPr>
      <w:keepNext/>
      <w:keepLines/>
      <w:numPr>
        <w:ilvl w:val="3"/>
        <w:numId w:val="7"/>
      </w:numPr>
      <w:spacing w:before="120" w:after="120"/>
      <w:ind w:right="170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hbase">
    <w:name w:val="ph_base"/>
    <w:link w:val="phbase0"/>
    <w:rsid w:val="00E43B02"/>
    <w:pPr>
      <w:spacing w:line="360" w:lineRule="auto"/>
      <w:jc w:val="both"/>
    </w:pPr>
    <w:rPr>
      <w:rFonts w:ascii="Arial" w:hAnsi="Arial"/>
      <w:sz w:val="24"/>
    </w:rPr>
  </w:style>
  <w:style w:type="paragraph" w:customStyle="1" w:styleId="phadditiontitle1">
    <w:name w:val="ph_addition_title_1"/>
    <w:basedOn w:val="phbase"/>
    <w:next w:val="phnormal"/>
    <w:rsid w:val="00E43B02"/>
    <w:pPr>
      <w:keepNext/>
      <w:keepLines/>
      <w:pageBreakBefore/>
      <w:numPr>
        <w:numId w:val="1"/>
      </w:numPr>
      <w:spacing w:before="360" w:after="360"/>
      <w:jc w:val="center"/>
      <w:outlineLvl w:val="0"/>
    </w:pPr>
    <w:rPr>
      <w:b/>
      <w:sz w:val="28"/>
      <w:szCs w:val="28"/>
    </w:rPr>
  </w:style>
  <w:style w:type="paragraph" w:customStyle="1" w:styleId="phadditiontitle2">
    <w:name w:val="ph_addition_title_2"/>
    <w:basedOn w:val="phbase"/>
    <w:next w:val="phnormal"/>
    <w:rsid w:val="00E43B02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24"/>
    </w:rPr>
  </w:style>
  <w:style w:type="paragraph" w:customStyle="1" w:styleId="phadditiontitle3">
    <w:name w:val="ph_addition_title_3"/>
    <w:basedOn w:val="phbase"/>
    <w:next w:val="phnormal"/>
    <w:rsid w:val="00E43B02"/>
    <w:pPr>
      <w:keepNext/>
      <w:keepLines/>
      <w:numPr>
        <w:ilvl w:val="2"/>
        <w:numId w:val="1"/>
      </w:numPr>
      <w:spacing w:before="240" w:after="240"/>
      <w:outlineLvl w:val="2"/>
    </w:pPr>
    <w:rPr>
      <w:b/>
      <w:sz w:val="22"/>
      <w:szCs w:val="22"/>
    </w:rPr>
  </w:style>
  <w:style w:type="numbering" w:customStyle="1" w:styleId="phadditiontitle">
    <w:name w:val="ph_additiontitle"/>
    <w:basedOn w:val="a2"/>
    <w:rsid w:val="00E43B02"/>
    <w:pPr>
      <w:numPr>
        <w:numId w:val="1"/>
      </w:numPr>
    </w:pPr>
  </w:style>
  <w:style w:type="paragraph" w:customStyle="1" w:styleId="phbibliography">
    <w:name w:val="ph_bibliography"/>
    <w:basedOn w:val="phbase"/>
    <w:rsid w:val="00E43B02"/>
    <w:pPr>
      <w:numPr>
        <w:numId w:val="2"/>
      </w:numPr>
      <w:spacing w:before="60" w:after="60" w:line="240" w:lineRule="auto"/>
    </w:pPr>
    <w:rPr>
      <w:rFonts w:cs="Arial"/>
      <w:bCs/>
      <w:szCs w:val="28"/>
    </w:rPr>
  </w:style>
  <w:style w:type="paragraph" w:customStyle="1" w:styleId="phcolontituldown">
    <w:name w:val="ph_colontituldown"/>
    <w:basedOn w:val="phbase"/>
    <w:rsid w:val="00E43B02"/>
    <w:pPr>
      <w:pBdr>
        <w:top w:val="single" w:sz="4" w:space="1" w:color="auto"/>
      </w:pBdr>
      <w:tabs>
        <w:tab w:val="right" w:pos="9497"/>
        <w:tab w:val="right" w:pos="14459"/>
      </w:tabs>
      <w:spacing w:before="20" w:after="120"/>
      <w:jc w:val="center"/>
    </w:pPr>
    <w:rPr>
      <w:sz w:val="20"/>
    </w:rPr>
  </w:style>
  <w:style w:type="paragraph" w:customStyle="1" w:styleId="phcolontitulup">
    <w:name w:val="ph_colontitulup"/>
    <w:basedOn w:val="phbase"/>
    <w:rsid w:val="00E43B02"/>
    <w:pPr>
      <w:pBdr>
        <w:bottom w:val="single" w:sz="4" w:space="1" w:color="auto"/>
      </w:pBdr>
      <w:tabs>
        <w:tab w:val="right" w:pos="14600"/>
      </w:tabs>
      <w:spacing w:before="20" w:after="120"/>
      <w:jc w:val="center"/>
    </w:pPr>
    <w:rPr>
      <w:sz w:val="20"/>
    </w:rPr>
  </w:style>
  <w:style w:type="paragraph" w:customStyle="1" w:styleId="phcomment">
    <w:name w:val="ph_comment"/>
    <w:basedOn w:val="phbase"/>
    <w:rsid w:val="00E43B02"/>
    <w:pPr>
      <w:ind w:firstLine="720"/>
    </w:pPr>
    <w:rPr>
      <w:rFonts w:ascii="Arial Narrow" w:hAnsi="Arial Narrow"/>
      <w:vanish/>
      <w:color w:val="0000FF"/>
    </w:rPr>
  </w:style>
  <w:style w:type="paragraph" w:customStyle="1" w:styleId="phconfirmlist">
    <w:name w:val="ph_confirmlist"/>
    <w:basedOn w:val="phbase"/>
    <w:rsid w:val="00E43B02"/>
    <w:pPr>
      <w:spacing w:before="20" w:after="120"/>
      <w:jc w:val="center"/>
    </w:pPr>
    <w:rPr>
      <w:b/>
      <w:caps/>
      <w:sz w:val="28"/>
      <w:szCs w:val="28"/>
    </w:rPr>
  </w:style>
  <w:style w:type="paragraph" w:customStyle="1" w:styleId="phconfirmstamp">
    <w:name w:val="ph_confirmstamp"/>
    <w:basedOn w:val="phbase"/>
    <w:rsid w:val="00E43B02"/>
    <w:pPr>
      <w:spacing w:before="20" w:after="120" w:line="240" w:lineRule="auto"/>
      <w:jc w:val="left"/>
    </w:pPr>
  </w:style>
  <w:style w:type="paragraph" w:customStyle="1" w:styleId="phconfirmstampstamp">
    <w:name w:val="ph_confirmstamp_stamp"/>
    <w:basedOn w:val="phconfirmstamp"/>
    <w:rsid w:val="00E43B02"/>
  </w:style>
  <w:style w:type="paragraph" w:customStyle="1" w:styleId="phconfirmstamptitle">
    <w:name w:val="ph_confirmstamp_title"/>
    <w:basedOn w:val="phconfirmstamp"/>
    <w:next w:val="phconfirmstampstamp"/>
    <w:rsid w:val="00E43B02"/>
    <w:rPr>
      <w:caps/>
      <w:szCs w:val="24"/>
    </w:rPr>
  </w:style>
  <w:style w:type="paragraph" w:customStyle="1" w:styleId="phcontent">
    <w:name w:val="ph_content"/>
    <w:basedOn w:val="phbase"/>
    <w:next w:val="10"/>
    <w:rsid w:val="00E43B02"/>
    <w:pPr>
      <w:keepNext/>
      <w:keepLines/>
      <w:pageBreakBefore/>
      <w:tabs>
        <w:tab w:val="left" w:pos="1134"/>
        <w:tab w:val="left" w:pos="1440"/>
        <w:tab w:val="left" w:pos="1797"/>
      </w:tabs>
      <w:spacing w:before="360" w:after="360"/>
      <w:jc w:val="center"/>
    </w:pPr>
    <w:rPr>
      <w:rFonts w:cs="Arial"/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FF592A"/>
    <w:pPr>
      <w:tabs>
        <w:tab w:val="clear" w:pos="2552"/>
        <w:tab w:val="left" w:pos="1560"/>
        <w:tab w:val="left" w:pos="2835"/>
        <w:tab w:val="right" w:leader="dot" w:pos="9072"/>
      </w:tabs>
      <w:spacing w:before="120"/>
      <w:ind w:left="360" w:right="1133" w:hanging="360"/>
      <w:jc w:val="left"/>
    </w:pPr>
    <w:rPr>
      <w:b/>
      <w:szCs w:val="24"/>
    </w:rPr>
  </w:style>
  <w:style w:type="paragraph" w:customStyle="1" w:styleId="phexample">
    <w:name w:val="ph_example"/>
    <w:basedOn w:val="phbase"/>
    <w:rsid w:val="00E43B02"/>
    <w:pPr>
      <w:spacing w:before="20" w:after="120"/>
    </w:pPr>
    <w:rPr>
      <w:b/>
      <w:i/>
      <w:sz w:val="20"/>
    </w:rPr>
  </w:style>
  <w:style w:type="paragraph" w:customStyle="1" w:styleId="phfigure">
    <w:name w:val="ph_figure"/>
    <w:basedOn w:val="phbase"/>
    <w:rsid w:val="00E43B02"/>
    <w:pPr>
      <w:spacing w:before="20" w:after="120"/>
      <w:jc w:val="center"/>
    </w:pPr>
  </w:style>
  <w:style w:type="paragraph" w:customStyle="1" w:styleId="phfiguregraphic">
    <w:name w:val="ph_figure_graphic"/>
    <w:basedOn w:val="phfigure"/>
    <w:next w:val="phfiguretitle"/>
    <w:rsid w:val="00E43B02"/>
    <w:pPr>
      <w:keepNext/>
      <w:spacing w:before="120"/>
    </w:pPr>
  </w:style>
  <w:style w:type="paragraph" w:customStyle="1" w:styleId="phfiguretitle">
    <w:name w:val="ph_figure_title"/>
    <w:basedOn w:val="phfigure"/>
    <w:next w:val="phnormal"/>
    <w:rsid w:val="00E43B02"/>
    <w:pPr>
      <w:keepLines/>
      <w:spacing w:before="120"/>
    </w:pPr>
    <w:rPr>
      <w:rFonts w:cs="Arial"/>
    </w:rPr>
  </w:style>
  <w:style w:type="paragraph" w:customStyle="1" w:styleId="phfootnote">
    <w:name w:val="ph_footnote"/>
    <w:basedOn w:val="phbase"/>
    <w:rsid w:val="00E43B02"/>
    <w:pPr>
      <w:widowControl w:val="0"/>
    </w:pPr>
    <w:rPr>
      <w:sz w:val="18"/>
    </w:rPr>
  </w:style>
  <w:style w:type="character" w:customStyle="1" w:styleId="phinline">
    <w:name w:val="ph_inline"/>
    <w:basedOn w:val="a0"/>
    <w:rsid w:val="00E43B02"/>
  </w:style>
  <w:style w:type="character" w:customStyle="1" w:styleId="phinline8">
    <w:name w:val="ph_inline_8"/>
    <w:rsid w:val="00E43B02"/>
    <w:rPr>
      <w:sz w:val="16"/>
    </w:rPr>
  </w:style>
  <w:style w:type="character" w:customStyle="1" w:styleId="phinlinebolditalic">
    <w:name w:val="ph_inline_bolditalic"/>
    <w:rsid w:val="00E43B02"/>
    <w:rPr>
      <w:rFonts w:ascii="Arial" w:hAnsi="Arial"/>
      <w:b/>
      <w:bCs/>
      <w:i/>
      <w:noProof/>
      <w:lang w:val="ru-RU" w:eastAsia="ru-RU" w:bidi="ar-SA"/>
    </w:rPr>
  </w:style>
  <w:style w:type="character" w:customStyle="1" w:styleId="phinlinecomputer">
    <w:name w:val="ph_inline_computer"/>
    <w:rsid w:val="00E43B02"/>
    <w:rPr>
      <w:rFonts w:ascii="Courier New" w:hAnsi="Courier New"/>
      <w:sz w:val="24"/>
    </w:rPr>
  </w:style>
  <w:style w:type="character" w:customStyle="1" w:styleId="phinlinefirstterm">
    <w:name w:val="ph_inline_firstterm"/>
    <w:rsid w:val="00E43B02"/>
    <w:rPr>
      <w:i/>
      <w:sz w:val="24"/>
    </w:rPr>
  </w:style>
  <w:style w:type="character" w:customStyle="1" w:styleId="phinlineguiitem">
    <w:name w:val="ph_inline_guiitem"/>
    <w:rsid w:val="00E43B02"/>
    <w:rPr>
      <w:rFonts w:ascii="Arial" w:hAnsi="Arial"/>
      <w:b/>
      <w:bCs/>
      <w:noProof/>
      <w:lang w:val="ru-RU" w:eastAsia="ru-RU" w:bidi="ar-SA"/>
    </w:rPr>
  </w:style>
  <w:style w:type="character" w:customStyle="1" w:styleId="phinlinekeycap">
    <w:name w:val="ph_inline_keycap"/>
    <w:rsid w:val="00E43B02"/>
    <w:rPr>
      <w:b/>
      <w:smallCaps/>
      <w:sz w:val="24"/>
    </w:rPr>
  </w:style>
  <w:style w:type="character" w:customStyle="1" w:styleId="phinlinespace">
    <w:name w:val="ph_inline_space"/>
    <w:rsid w:val="00E43B02"/>
    <w:rPr>
      <w:spacing w:val="60"/>
    </w:rPr>
  </w:style>
  <w:style w:type="character" w:customStyle="1" w:styleId="phinlinesuperline">
    <w:name w:val="ph_inline_superline"/>
    <w:rsid w:val="00E43B02"/>
    <w:rPr>
      <w:vertAlign w:val="superscript"/>
    </w:rPr>
  </w:style>
  <w:style w:type="character" w:customStyle="1" w:styleId="phinlineunderline">
    <w:name w:val="ph_inline_underline"/>
    <w:rsid w:val="00E43B02"/>
    <w:rPr>
      <w:u w:val="single"/>
      <w:lang w:val="ru-RU"/>
    </w:rPr>
  </w:style>
  <w:style w:type="character" w:customStyle="1" w:styleId="phinlineunderlineitalic">
    <w:name w:val="ph_inline_underlineitalic"/>
    <w:rsid w:val="00E43B02"/>
    <w:rPr>
      <w:i/>
      <w:u w:val="single"/>
      <w:lang w:val="ru-RU"/>
    </w:rPr>
  </w:style>
  <w:style w:type="character" w:customStyle="1" w:styleId="phinlineuppercase">
    <w:name w:val="ph_inline_uppercase"/>
    <w:rsid w:val="00E43B02"/>
    <w:rPr>
      <w:caps/>
      <w:lang w:val="ru-RU"/>
    </w:rPr>
  </w:style>
  <w:style w:type="paragraph" w:customStyle="1" w:styleId="phinset">
    <w:name w:val="ph_inset"/>
    <w:basedOn w:val="phnormal"/>
    <w:next w:val="phnormal"/>
    <w:rsid w:val="00E43B02"/>
  </w:style>
  <w:style w:type="paragraph" w:customStyle="1" w:styleId="phinsetcaution">
    <w:name w:val="ph_inset_caution"/>
    <w:basedOn w:val="phinset"/>
    <w:rsid w:val="00E43B02"/>
    <w:pPr>
      <w:keepLines/>
    </w:pPr>
  </w:style>
  <w:style w:type="paragraph" w:customStyle="1" w:styleId="phinsetnote">
    <w:name w:val="ph_inset_note"/>
    <w:basedOn w:val="phinset"/>
    <w:rsid w:val="00E43B02"/>
    <w:pPr>
      <w:keepLines/>
    </w:pPr>
  </w:style>
  <w:style w:type="paragraph" w:customStyle="1" w:styleId="phinsettitle">
    <w:name w:val="ph_inset_title"/>
    <w:basedOn w:val="phinset"/>
    <w:next w:val="phinsetnote"/>
    <w:rsid w:val="00E43B02"/>
    <w:pPr>
      <w:keepNext/>
    </w:pPr>
    <w:rPr>
      <w:caps/>
      <w:szCs w:val="24"/>
    </w:rPr>
  </w:style>
  <w:style w:type="paragraph" w:customStyle="1" w:styleId="phinsetwarning">
    <w:name w:val="ph_inset_warning"/>
    <w:basedOn w:val="phinset"/>
    <w:rsid w:val="00E43B02"/>
    <w:pPr>
      <w:keepLines/>
    </w:pPr>
  </w:style>
  <w:style w:type="paragraph" w:customStyle="1" w:styleId="phlistitemized1">
    <w:name w:val="ph_list_itemized_1"/>
    <w:basedOn w:val="phnormal"/>
    <w:link w:val="phlistitemized10"/>
    <w:rsid w:val="00E43B02"/>
    <w:pPr>
      <w:numPr>
        <w:numId w:val="3"/>
      </w:numPr>
    </w:pPr>
    <w:rPr>
      <w:rFonts w:cs="Arial"/>
      <w:lang w:eastAsia="en-US"/>
    </w:rPr>
  </w:style>
  <w:style w:type="paragraph" w:customStyle="1" w:styleId="phlistitemized2">
    <w:name w:val="ph_list_itemized_2"/>
    <w:basedOn w:val="phnormal"/>
    <w:rsid w:val="00E43B02"/>
    <w:pPr>
      <w:numPr>
        <w:numId w:val="4"/>
      </w:numPr>
    </w:pPr>
  </w:style>
  <w:style w:type="paragraph" w:customStyle="1" w:styleId="phlistitemizedtitle">
    <w:name w:val="ph_list_itemized_title"/>
    <w:basedOn w:val="phnormal"/>
    <w:next w:val="phlistitemized1"/>
    <w:rsid w:val="00E43B02"/>
    <w:pPr>
      <w:keepNext/>
    </w:pPr>
  </w:style>
  <w:style w:type="paragraph" w:customStyle="1" w:styleId="phlistordered1">
    <w:name w:val="ph_list_ordered_1"/>
    <w:basedOn w:val="phnormal"/>
    <w:rsid w:val="00E43B02"/>
    <w:pPr>
      <w:numPr>
        <w:numId w:val="8"/>
      </w:numPr>
    </w:pPr>
  </w:style>
  <w:style w:type="paragraph" w:customStyle="1" w:styleId="phlistordered2">
    <w:name w:val="ph_list_ordered_2"/>
    <w:basedOn w:val="phnormal"/>
    <w:rsid w:val="00E43B02"/>
    <w:pPr>
      <w:numPr>
        <w:numId w:val="6"/>
      </w:numPr>
      <w:ind w:left="1752" w:hanging="357"/>
    </w:pPr>
  </w:style>
  <w:style w:type="paragraph" w:customStyle="1" w:styleId="phlistorderedtitle">
    <w:name w:val="ph_list_ordered_title"/>
    <w:basedOn w:val="phnormal"/>
    <w:next w:val="phlistordered1"/>
    <w:rsid w:val="00E43B02"/>
    <w:pPr>
      <w:keepNext/>
    </w:pPr>
  </w:style>
  <w:style w:type="paragraph" w:customStyle="1" w:styleId="phnormal">
    <w:name w:val="ph_normal"/>
    <w:basedOn w:val="phbase"/>
    <w:link w:val="phnormal0"/>
    <w:rsid w:val="00E43B02"/>
    <w:pPr>
      <w:ind w:right="170" w:firstLine="720"/>
    </w:pPr>
  </w:style>
  <w:style w:type="paragraph" w:customStyle="1" w:styleId="phstamp">
    <w:name w:val="ph_stamp"/>
    <w:basedOn w:val="phbase"/>
    <w:rsid w:val="00E43B02"/>
    <w:pPr>
      <w:spacing w:before="20" w:after="20"/>
    </w:pPr>
    <w:rPr>
      <w:sz w:val="16"/>
    </w:rPr>
  </w:style>
  <w:style w:type="paragraph" w:customStyle="1" w:styleId="phstampcenter">
    <w:name w:val="ph_stamp_center"/>
    <w:basedOn w:val="phstamp"/>
    <w:locked/>
    <w:rsid w:val="00E43B02"/>
    <w:pPr>
      <w:tabs>
        <w:tab w:val="left" w:pos="284"/>
      </w:tabs>
      <w:spacing w:before="0" w:after="0"/>
      <w:jc w:val="center"/>
    </w:pPr>
    <w:rPr>
      <w:sz w:val="18"/>
      <w:szCs w:val="18"/>
    </w:rPr>
  </w:style>
  <w:style w:type="paragraph" w:customStyle="1" w:styleId="phstampcenteritalic">
    <w:name w:val="ph_stamp_center_italic"/>
    <w:basedOn w:val="phstamp"/>
    <w:rsid w:val="00E43B02"/>
    <w:pPr>
      <w:jc w:val="center"/>
    </w:pPr>
    <w:rPr>
      <w:bCs/>
      <w:i/>
    </w:rPr>
  </w:style>
  <w:style w:type="paragraph" w:customStyle="1" w:styleId="phstampitalic">
    <w:name w:val="ph_stamp_italic"/>
    <w:basedOn w:val="phstamp"/>
    <w:rsid w:val="00E43B02"/>
    <w:pPr>
      <w:ind w:left="57"/>
    </w:pPr>
    <w:rPr>
      <w:i/>
    </w:rPr>
  </w:style>
  <w:style w:type="paragraph" w:customStyle="1" w:styleId="phtablecell">
    <w:name w:val="ph_table_cell"/>
    <w:basedOn w:val="phbase"/>
    <w:rsid w:val="00E43B02"/>
    <w:pPr>
      <w:spacing w:before="20" w:line="240" w:lineRule="auto"/>
    </w:pPr>
    <w:rPr>
      <w:rFonts w:cs="Arial"/>
      <w:bCs/>
      <w:sz w:val="20"/>
    </w:rPr>
  </w:style>
  <w:style w:type="paragraph" w:customStyle="1" w:styleId="phtablecellcenter">
    <w:name w:val="ph_table_cellcenter"/>
    <w:basedOn w:val="phtablecell"/>
    <w:rsid w:val="00E43B02"/>
    <w:pPr>
      <w:jc w:val="center"/>
    </w:pPr>
  </w:style>
  <w:style w:type="paragraph" w:customStyle="1" w:styleId="phtablecellleft">
    <w:name w:val="ph_table_cellleft"/>
    <w:basedOn w:val="phtablecell"/>
    <w:rsid w:val="00E43B02"/>
    <w:pPr>
      <w:jc w:val="left"/>
    </w:pPr>
  </w:style>
  <w:style w:type="paragraph" w:customStyle="1" w:styleId="phtablecolcaption">
    <w:name w:val="ph_table_colcaption"/>
    <w:basedOn w:val="phtablecell"/>
    <w:next w:val="phtablecell"/>
    <w:rsid w:val="00E43B02"/>
    <w:pPr>
      <w:keepNext/>
      <w:keepLines/>
      <w:spacing w:before="120" w:after="120"/>
      <w:jc w:val="center"/>
    </w:pPr>
    <w:rPr>
      <w:b/>
    </w:rPr>
  </w:style>
  <w:style w:type="paragraph" w:customStyle="1" w:styleId="phtabletitle">
    <w:name w:val="ph_table_title"/>
    <w:basedOn w:val="phbase"/>
    <w:next w:val="phtablecolcaption"/>
    <w:rsid w:val="00E43B02"/>
    <w:pPr>
      <w:keepNext/>
      <w:spacing w:before="20" w:after="120"/>
    </w:pPr>
    <w:rPr>
      <w:szCs w:val="24"/>
    </w:rPr>
  </w:style>
  <w:style w:type="paragraph" w:customStyle="1" w:styleId="phtitlevoid">
    <w:name w:val="ph_title_void"/>
    <w:basedOn w:val="phbase"/>
    <w:next w:val="phnormal"/>
    <w:rsid w:val="00E43B02"/>
    <w:pPr>
      <w:keepNext/>
      <w:keepLines/>
      <w:pageBreakBefore/>
      <w:spacing w:before="360" w:after="360"/>
      <w:jc w:val="center"/>
    </w:pPr>
    <w:rPr>
      <w:rFonts w:cs="Arial"/>
      <w:b/>
      <w:bCs/>
      <w:sz w:val="28"/>
      <w:szCs w:val="28"/>
    </w:rPr>
  </w:style>
  <w:style w:type="paragraph" w:customStyle="1" w:styleId="phtitlepage">
    <w:name w:val="ph_titlepage"/>
    <w:basedOn w:val="phbase"/>
    <w:rsid w:val="00E43B02"/>
    <w:pPr>
      <w:spacing w:after="120"/>
      <w:jc w:val="center"/>
    </w:pPr>
    <w:rPr>
      <w:rFonts w:cs="Arial"/>
      <w:szCs w:val="28"/>
      <w:lang w:eastAsia="en-US"/>
    </w:rPr>
  </w:style>
  <w:style w:type="paragraph" w:customStyle="1" w:styleId="phtitlepagecode">
    <w:name w:val="ph_titlepage_code"/>
    <w:basedOn w:val="phtitlepage"/>
    <w:rsid w:val="00E43B02"/>
    <w:pPr>
      <w:spacing w:after="240"/>
    </w:pPr>
    <w:rPr>
      <w:b/>
      <w:sz w:val="26"/>
    </w:rPr>
  </w:style>
  <w:style w:type="paragraph" w:customStyle="1" w:styleId="phtitlepageconfirmstamp">
    <w:name w:val="ph_titlepage_confirmstamp"/>
    <w:basedOn w:val="phbase"/>
    <w:autoRedefine/>
    <w:rsid w:val="00E43B02"/>
    <w:pPr>
      <w:suppressAutoHyphens/>
      <w:spacing w:before="60" w:after="60"/>
    </w:pPr>
    <w:rPr>
      <w:color w:val="000000"/>
      <w:szCs w:val="24"/>
    </w:rPr>
  </w:style>
  <w:style w:type="paragraph" w:customStyle="1" w:styleId="phtitlepagecustomer">
    <w:name w:val="ph_titlepage_customer"/>
    <w:basedOn w:val="phtitlepage"/>
    <w:next w:val="phtitlepageconfirmstamp"/>
    <w:rsid w:val="00E43B02"/>
    <w:pPr>
      <w:spacing w:before="240"/>
    </w:pPr>
    <w:rPr>
      <w:b/>
      <w:sz w:val="26"/>
    </w:rPr>
  </w:style>
  <w:style w:type="paragraph" w:customStyle="1" w:styleId="phtitlepagedocpart">
    <w:name w:val="ph_titlepage_docpart"/>
    <w:basedOn w:val="phtitlepage"/>
    <w:next w:val="phtitlepagecode"/>
    <w:rsid w:val="00E43B02"/>
    <w:rPr>
      <w:b/>
    </w:rPr>
  </w:style>
  <w:style w:type="paragraph" w:customStyle="1" w:styleId="phtitlepagedocument">
    <w:name w:val="ph_titlepage_document"/>
    <w:basedOn w:val="phtitlepage"/>
    <w:autoRedefine/>
    <w:rsid w:val="00E43B02"/>
    <w:pPr>
      <w:spacing w:before="240"/>
    </w:pPr>
    <w:rPr>
      <w:b/>
      <w:sz w:val="26"/>
    </w:rPr>
  </w:style>
  <w:style w:type="paragraph" w:customStyle="1" w:styleId="phtitlepageother">
    <w:name w:val="ph_titlepage_other"/>
    <w:basedOn w:val="phtitlepage"/>
    <w:rsid w:val="00E43B02"/>
  </w:style>
  <w:style w:type="paragraph" w:customStyle="1" w:styleId="phtitlepagesystemfull">
    <w:name w:val="ph_titlepage_system_full"/>
    <w:basedOn w:val="phtitlepage"/>
    <w:next w:val="phtitlepagesystemshort"/>
    <w:rsid w:val="00E43B02"/>
    <w:rPr>
      <w:b/>
      <w:bCs/>
      <w:sz w:val="32"/>
      <w:szCs w:val="32"/>
    </w:rPr>
  </w:style>
  <w:style w:type="paragraph" w:customStyle="1" w:styleId="phtitlepagesystemshort">
    <w:name w:val="ph_titlepage_system_short"/>
    <w:basedOn w:val="phtitlepage"/>
    <w:next w:val="phtitlepageother"/>
    <w:rsid w:val="00E43B02"/>
    <w:rPr>
      <w:b/>
      <w:sz w:val="32"/>
    </w:rPr>
  </w:style>
  <w:style w:type="character" w:styleId="a3">
    <w:name w:val="Hyperlink"/>
    <w:uiPriority w:val="99"/>
    <w:rsid w:val="00E43B02"/>
    <w:rPr>
      <w:color w:val="0000FF"/>
      <w:u w:val="single"/>
    </w:rPr>
  </w:style>
  <w:style w:type="paragraph" w:styleId="a4">
    <w:name w:val="header"/>
    <w:basedOn w:val="a"/>
    <w:rsid w:val="00E43B02"/>
    <w:pPr>
      <w:tabs>
        <w:tab w:val="center" w:pos="4677"/>
        <w:tab w:val="right" w:pos="9355"/>
      </w:tabs>
    </w:pPr>
  </w:style>
  <w:style w:type="paragraph" w:styleId="HTML">
    <w:name w:val="HTML Address"/>
    <w:basedOn w:val="a"/>
    <w:semiHidden/>
    <w:rsid w:val="00E43B02"/>
    <w:rPr>
      <w:i/>
      <w:iCs/>
    </w:rPr>
  </w:style>
  <w:style w:type="paragraph" w:styleId="a5">
    <w:name w:val="footer"/>
    <w:basedOn w:val="a"/>
    <w:rsid w:val="00E43B02"/>
    <w:pPr>
      <w:tabs>
        <w:tab w:val="center" w:pos="4677"/>
        <w:tab w:val="right" w:pos="9355"/>
      </w:tabs>
    </w:pPr>
  </w:style>
  <w:style w:type="paragraph" w:styleId="21">
    <w:name w:val="toc 2"/>
    <w:basedOn w:val="a"/>
    <w:next w:val="a"/>
    <w:autoRedefine/>
    <w:uiPriority w:val="39"/>
    <w:rsid w:val="00E43B02"/>
    <w:pPr>
      <w:tabs>
        <w:tab w:val="left" w:pos="851"/>
        <w:tab w:val="right" w:leader="dot" w:pos="10080"/>
      </w:tabs>
      <w:ind w:left="879" w:right="289" w:hanging="522"/>
      <w:jc w:val="left"/>
    </w:pPr>
    <w:rPr>
      <w:szCs w:val="24"/>
    </w:rPr>
  </w:style>
  <w:style w:type="paragraph" w:styleId="31">
    <w:name w:val="toc 3"/>
    <w:basedOn w:val="a"/>
    <w:next w:val="a"/>
    <w:autoRedefine/>
    <w:uiPriority w:val="39"/>
    <w:rsid w:val="00E43B02"/>
    <w:pPr>
      <w:tabs>
        <w:tab w:val="left" w:pos="2262"/>
        <w:tab w:val="right" w:leader="dot" w:pos="10080"/>
      </w:tabs>
      <w:ind w:left="1512" w:hanging="666"/>
      <w:jc w:val="left"/>
    </w:pPr>
    <w:rPr>
      <w:i/>
      <w:iCs/>
      <w:szCs w:val="24"/>
    </w:rPr>
  </w:style>
  <w:style w:type="paragraph" w:styleId="41">
    <w:name w:val="toc 4"/>
    <w:basedOn w:val="a"/>
    <w:next w:val="a"/>
    <w:autoRedefine/>
    <w:semiHidden/>
    <w:rsid w:val="00E43B02"/>
    <w:pPr>
      <w:ind w:left="600"/>
      <w:jc w:val="left"/>
    </w:pPr>
    <w:rPr>
      <w:rFonts w:ascii="Times New Roman" w:hAnsi="Times New Roman"/>
      <w:szCs w:val="21"/>
    </w:rPr>
  </w:style>
  <w:style w:type="paragraph" w:styleId="5">
    <w:name w:val="toc 5"/>
    <w:basedOn w:val="a"/>
    <w:next w:val="a"/>
    <w:autoRedefine/>
    <w:semiHidden/>
    <w:rsid w:val="00E43B02"/>
    <w:pPr>
      <w:ind w:left="960"/>
    </w:pPr>
  </w:style>
  <w:style w:type="paragraph" w:styleId="6">
    <w:name w:val="toc 6"/>
    <w:basedOn w:val="a"/>
    <w:next w:val="a"/>
    <w:autoRedefine/>
    <w:semiHidden/>
    <w:rsid w:val="00E43B02"/>
    <w:pPr>
      <w:ind w:left="1200"/>
    </w:pPr>
  </w:style>
  <w:style w:type="paragraph" w:styleId="7">
    <w:name w:val="toc 7"/>
    <w:basedOn w:val="a"/>
    <w:next w:val="a"/>
    <w:autoRedefine/>
    <w:semiHidden/>
    <w:rsid w:val="00E43B02"/>
    <w:pPr>
      <w:ind w:left="1440"/>
    </w:pPr>
  </w:style>
  <w:style w:type="paragraph" w:styleId="8">
    <w:name w:val="toc 8"/>
    <w:basedOn w:val="a"/>
    <w:next w:val="a"/>
    <w:autoRedefine/>
    <w:semiHidden/>
    <w:rsid w:val="00E43B02"/>
    <w:pPr>
      <w:ind w:left="1680"/>
    </w:pPr>
  </w:style>
  <w:style w:type="paragraph" w:styleId="9">
    <w:name w:val="toc 9"/>
    <w:basedOn w:val="a"/>
    <w:next w:val="a"/>
    <w:autoRedefine/>
    <w:semiHidden/>
    <w:rsid w:val="00E43B02"/>
    <w:pPr>
      <w:ind w:left="1920"/>
    </w:pPr>
  </w:style>
  <w:style w:type="paragraph" w:styleId="a6">
    <w:name w:val="Body Text"/>
    <w:basedOn w:val="a"/>
    <w:rsid w:val="00E43B02"/>
  </w:style>
  <w:style w:type="paragraph" w:customStyle="1" w:styleId="phheader1withoutnum">
    <w:name w:val="ph_header_1_without_num"/>
    <w:basedOn w:val="1"/>
    <w:next w:val="phnormal"/>
    <w:rsid w:val="00E43B02"/>
    <w:pPr>
      <w:numPr>
        <w:numId w:val="0"/>
      </w:numPr>
      <w:ind w:left="720"/>
    </w:pPr>
  </w:style>
  <w:style w:type="paragraph" w:customStyle="1" w:styleId="phadditontype">
    <w:name w:val="ph_additon_type"/>
    <w:basedOn w:val="phbase"/>
    <w:next w:val="phnormal"/>
    <w:rsid w:val="00E43B02"/>
    <w:pPr>
      <w:jc w:val="center"/>
    </w:pPr>
    <w:rPr>
      <w:i/>
    </w:rPr>
  </w:style>
  <w:style w:type="paragraph" w:customStyle="1" w:styleId="a7">
    <w:name w:val="Чертежный"/>
    <w:rsid w:val="00600D8C"/>
    <w:pPr>
      <w:jc w:val="both"/>
    </w:pPr>
    <w:rPr>
      <w:rFonts w:ascii="ISOCPEUR" w:hAnsi="ISOCPEUR"/>
      <w:i/>
      <w:sz w:val="28"/>
      <w:lang w:val="uk-UA"/>
    </w:rPr>
  </w:style>
  <w:style w:type="paragraph" w:customStyle="1" w:styleId="phtablecolcaptionunderline">
    <w:name w:val="ph_table_colcaption_underline"/>
    <w:basedOn w:val="phtablecolcaption"/>
    <w:next w:val="phtablecell"/>
    <w:rsid w:val="00E43B02"/>
    <w:rPr>
      <w:u w:val="single"/>
    </w:rPr>
  </w:style>
  <w:style w:type="paragraph" w:customStyle="1" w:styleId="phstampleft">
    <w:name w:val="ph_stamp_left"/>
    <w:basedOn w:val="phstamp"/>
    <w:rsid w:val="00E43B02"/>
    <w:pPr>
      <w:jc w:val="left"/>
    </w:pPr>
    <w:rPr>
      <w:sz w:val="18"/>
    </w:rPr>
  </w:style>
  <w:style w:type="character" w:customStyle="1" w:styleId="phbase0">
    <w:name w:val="ph_base Знак"/>
    <w:link w:val="phbase"/>
    <w:rsid w:val="00B61F30"/>
    <w:rPr>
      <w:rFonts w:ascii="Arial" w:hAnsi="Arial"/>
      <w:sz w:val="24"/>
      <w:lang w:val="ru-RU" w:eastAsia="ru-RU" w:bidi="ar-SA"/>
    </w:rPr>
  </w:style>
  <w:style w:type="character" w:customStyle="1" w:styleId="30">
    <w:name w:val="Заголовок 3 Знак"/>
    <w:aliases w:val="H3 Знак, Char Знак"/>
    <w:link w:val="3"/>
    <w:rsid w:val="00B61F30"/>
    <w:rPr>
      <w:rFonts w:ascii="Arial" w:hAnsi="Arial"/>
      <w:b/>
      <w:bCs/>
      <w:sz w:val="24"/>
    </w:rPr>
  </w:style>
  <w:style w:type="character" w:customStyle="1" w:styleId="phnormal0">
    <w:name w:val="ph_normal Знак"/>
    <w:basedOn w:val="phbase0"/>
    <w:link w:val="phnormal"/>
    <w:rsid w:val="00993042"/>
    <w:rPr>
      <w:rFonts w:ascii="Arial" w:hAnsi="Arial"/>
      <w:sz w:val="24"/>
      <w:lang w:val="ru-RU" w:eastAsia="ru-RU" w:bidi="ar-SA"/>
    </w:rPr>
  </w:style>
  <w:style w:type="character" w:customStyle="1" w:styleId="phlistitemized10">
    <w:name w:val="ph_list_itemized_1 Знак"/>
    <w:link w:val="phlistitemized1"/>
    <w:rsid w:val="00993042"/>
    <w:rPr>
      <w:rFonts w:ascii="Arial" w:hAnsi="Arial" w:cs="Arial"/>
      <w:sz w:val="24"/>
      <w:lang w:eastAsia="en-US"/>
    </w:rPr>
  </w:style>
  <w:style w:type="table" w:styleId="a8">
    <w:name w:val="Table Grid"/>
    <w:basedOn w:val="a1"/>
    <w:rsid w:val="008E5357"/>
    <w:pPr>
      <w:spacing w:before="20" w:after="12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qFormat/>
    <w:rsid w:val="00C404BF"/>
    <w:pPr>
      <w:jc w:val="center"/>
    </w:pPr>
    <w:rPr>
      <w:b/>
      <w:bCs/>
      <w:sz w:val="20"/>
    </w:rPr>
  </w:style>
  <w:style w:type="paragraph" w:styleId="aa">
    <w:name w:val="Balloon Text"/>
    <w:basedOn w:val="a"/>
    <w:link w:val="ab"/>
    <w:uiPriority w:val="99"/>
    <w:semiHidden/>
    <w:unhideWhenUsed/>
    <w:rsid w:val="001A659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1A6591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1A162E"/>
    <w:pPr>
      <w:ind w:left="720"/>
      <w:contextualSpacing/>
    </w:pPr>
  </w:style>
  <w:style w:type="paragraph" w:styleId="ad">
    <w:name w:val="Document Map"/>
    <w:basedOn w:val="a"/>
    <w:rsid w:val="00E43B02"/>
    <w:pPr>
      <w:shd w:val="clear" w:color="auto" w:fill="000080"/>
    </w:pPr>
    <w:rPr>
      <w:rFonts w:ascii="Tahoma" w:hAnsi="Tahoma" w:cs="Tahoma"/>
      <w:sz w:val="20"/>
    </w:rPr>
  </w:style>
  <w:style w:type="character" w:customStyle="1" w:styleId="20">
    <w:name w:val="Заголовок 2 Знак"/>
    <w:basedOn w:val="a0"/>
    <w:link w:val="2"/>
    <w:rsid w:val="00DC60C1"/>
    <w:rPr>
      <w:rFonts w:ascii="Arial" w:hAnsi="Arial"/>
      <w:b/>
      <w:sz w:val="24"/>
    </w:rPr>
  </w:style>
  <w:style w:type="character" w:customStyle="1" w:styleId="40">
    <w:name w:val="Заголовок 4 Знак"/>
    <w:aliases w:val="Заголовок 4 (Приложение) Знак,Level 2 - a Знак"/>
    <w:basedOn w:val="a0"/>
    <w:link w:val="4"/>
    <w:rsid w:val="00DC60C1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wmf"/><Relationship Id="rId2" Type="http://schemas.openxmlformats.org/officeDocument/2006/relationships/image" Target="media/image29.wmf"/><Relationship Id="rId1" Type="http://schemas.openxmlformats.org/officeDocument/2006/relationships/image" Target="media/image28.wmf"/><Relationship Id="rId4" Type="http://schemas.openxmlformats.org/officeDocument/2006/relationships/image" Target="media/image3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hilosoft_1\GOST_34\&#1043;&#1054;&#1057;&#1058;34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ГОСТ34.dot</Template>
  <TotalTime>191</TotalTime>
  <Pages>25</Pages>
  <Words>2469</Words>
  <Characters>14074</Characters>
  <Application>Microsoft Office Word</Application>
  <DocSecurity>0</DocSecurity>
  <Lines>117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Руководство администратора</vt:lpstr>
      <vt:lpstr>Руководство администратора</vt:lpstr>
    </vt:vector>
  </TitlesOfParts>
  <Manager>Руководитель проекта</Manager>
  <Company>Наименование организации</Company>
  <LinksUpToDate>false</LinksUpToDate>
  <CharactersWithSpaces>16510</CharactersWithSpaces>
  <SharedDoc>false</SharedDoc>
  <HLinks>
    <vt:vector size="276" baseType="variant">
      <vt:variant>
        <vt:i4>5308502</vt:i4>
      </vt:variant>
      <vt:variant>
        <vt:i4>285</vt:i4>
      </vt:variant>
      <vt:variant>
        <vt:i4>0</vt:i4>
      </vt:variant>
      <vt:variant>
        <vt:i4>5</vt:i4>
      </vt:variant>
      <vt:variant>
        <vt:lpwstr>http://gasu2.ru/user</vt:lpwstr>
      </vt:variant>
      <vt:variant>
        <vt:lpwstr/>
      </vt:variant>
      <vt:variant>
        <vt:i4>5308502</vt:i4>
      </vt:variant>
      <vt:variant>
        <vt:i4>282</vt:i4>
      </vt:variant>
      <vt:variant>
        <vt:i4>0</vt:i4>
      </vt:variant>
      <vt:variant>
        <vt:i4>5</vt:i4>
      </vt:variant>
      <vt:variant>
        <vt:lpwstr>http://gasu2.ru/user</vt:lpwstr>
      </vt:variant>
      <vt:variant>
        <vt:lpwstr/>
      </vt:variant>
      <vt:variant>
        <vt:i4>5308502</vt:i4>
      </vt:variant>
      <vt:variant>
        <vt:i4>276</vt:i4>
      </vt:variant>
      <vt:variant>
        <vt:i4>0</vt:i4>
      </vt:variant>
      <vt:variant>
        <vt:i4>5</vt:i4>
      </vt:variant>
      <vt:variant>
        <vt:lpwstr>http://gasu2.ru/user</vt:lpwstr>
      </vt:variant>
      <vt:variant>
        <vt:lpwstr/>
      </vt:variant>
      <vt:variant>
        <vt:i4>1507379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_Toc341173668</vt:lpwstr>
      </vt:variant>
      <vt:variant>
        <vt:i4>1507379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_Toc341173667</vt:lpwstr>
      </vt:variant>
      <vt:variant>
        <vt:i4>1507379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_Toc341173666</vt:lpwstr>
      </vt:variant>
      <vt:variant>
        <vt:i4>1507379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_Toc341173665</vt:lpwstr>
      </vt:variant>
      <vt:variant>
        <vt:i4>1507379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_Toc341173664</vt:lpwstr>
      </vt:variant>
      <vt:variant>
        <vt:i4>1507379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_Toc341173663</vt:lpwstr>
      </vt:variant>
      <vt:variant>
        <vt:i4>1507379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_Toc341173662</vt:lpwstr>
      </vt:variant>
      <vt:variant>
        <vt:i4>1507379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_Toc341173661</vt:lpwstr>
      </vt:variant>
      <vt:variant>
        <vt:i4>1507379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_Toc341173660</vt:lpwstr>
      </vt:variant>
      <vt:variant>
        <vt:i4>1310771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_Toc341173659</vt:lpwstr>
      </vt:variant>
      <vt:variant>
        <vt:i4>1310771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_Toc341173658</vt:lpwstr>
      </vt:variant>
      <vt:variant>
        <vt:i4>1310771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_Toc341173657</vt:lpwstr>
      </vt:variant>
      <vt:variant>
        <vt:i4>1310771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_Toc341173656</vt:lpwstr>
      </vt:variant>
      <vt:variant>
        <vt:i4>1310771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_Toc341173655</vt:lpwstr>
      </vt:variant>
      <vt:variant>
        <vt:i4>1310771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_Toc341173654</vt:lpwstr>
      </vt:variant>
      <vt:variant>
        <vt:i4>1310771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_Toc341173653</vt:lpwstr>
      </vt:variant>
      <vt:variant>
        <vt:i4>1310771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_Toc341173652</vt:lpwstr>
      </vt:variant>
      <vt:variant>
        <vt:i4>1310771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_Toc341173651</vt:lpwstr>
      </vt:variant>
      <vt:variant>
        <vt:i4>1310771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_Toc341173650</vt:lpwstr>
      </vt:variant>
      <vt:variant>
        <vt:i4>1376307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_Toc341173649</vt:lpwstr>
      </vt:variant>
      <vt:variant>
        <vt:i4>1376307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_Toc341173648</vt:lpwstr>
      </vt:variant>
      <vt:variant>
        <vt:i4>1376307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_Toc341173647</vt:lpwstr>
      </vt:variant>
      <vt:variant>
        <vt:i4>1376307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_Toc341173646</vt:lpwstr>
      </vt:variant>
      <vt:variant>
        <vt:i4>1376307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_Toc341173645</vt:lpwstr>
      </vt:variant>
      <vt:variant>
        <vt:i4>1376307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_Toc341173644</vt:lpwstr>
      </vt:variant>
      <vt:variant>
        <vt:i4>1376307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_Toc341173643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_Toc341173642</vt:lpwstr>
      </vt:variant>
      <vt:variant>
        <vt:i4>1376307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_Toc341173641</vt:lpwstr>
      </vt:variant>
      <vt:variant>
        <vt:i4>1376307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_Toc341173640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_Toc341173639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_Toc341173638</vt:lpwstr>
      </vt:variant>
      <vt:variant>
        <vt:i4>1179699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_Toc341173637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_Toc341173636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_Toc341173635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_Toc341173634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_Toc341173633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_Toc341173632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_Toc341173631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_Toc341173630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_Toc341173629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_Toc341173628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_Toc341173627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_Toc341173626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администратора</dc:title>
  <dc:subject/>
  <dc:creator>Автор (ФИО)</dc:creator>
  <cp:keywords/>
  <dc:description/>
  <cp:lastModifiedBy>Nikitka Tolpikin</cp:lastModifiedBy>
  <cp:revision>51</cp:revision>
  <cp:lastPrinted>2012-11-20T08:31:00Z</cp:lastPrinted>
  <dcterms:created xsi:type="dcterms:W3CDTF">2019-12-17T13:40:00Z</dcterms:created>
  <dcterms:modified xsi:type="dcterms:W3CDTF">2021-04-06T00:34:00Z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ерсия">
    <vt:lpwstr>Версия документа</vt:lpwstr>
  </property>
  <property fmtid="{D5CDD505-2E9C-101B-9397-08002B2CF9AE}" pid="3" name="краткое_название_системы">
    <vt:lpwstr>Портал</vt:lpwstr>
  </property>
  <property fmtid="{D5CDD505-2E9C-101B-9397-08002B2CF9AE}" pid="4" name="полное_название_системы">
    <vt:lpwstr>Портал методической поддержки проекта развития ГАС «Управление»</vt:lpwstr>
  </property>
  <property fmtid="{D5CDD505-2E9C-101B-9397-08002B2CF9AE}" pid="5" name="код_документа">
    <vt:lpwstr>А.Б.ХХХ.И3.XX.X-X.M</vt:lpwstr>
  </property>
  <property fmtid="{D5CDD505-2E9C-101B-9397-08002B2CF9AE}" pid="6" name="шифр_системы">
    <vt:lpwstr>Шифр системы</vt:lpwstr>
  </property>
</Properties>
</file>